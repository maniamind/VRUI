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Default="0063530A" w:rsidP="004E1AED">
      <w:pPr>
        <w:pStyle w:val="a4"/>
        <w:rPr>
          <w:rFonts w:ascii="바탕체" w:eastAsia="바탕체" w:hAnsi="바탕체" w:cs="바탕체"/>
        </w:rPr>
      </w:pPr>
      <w:r>
        <w:rPr>
          <w:rFonts w:ascii="바탕체" w:eastAsia="바탕체" w:hAnsi="바탕체" w:cs="바탕체" w:hint="eastAsia"/>
        </w:rPr>
        <w:t xml:space="preserve">VRUI </w:t>
      </w:r>
    </w:p>
    <w:p w:rsidR="0063530A" w:rsidRPr="004E1AED" w:rsidRDefault="0063530A" w:rsidP="004E1AED">
      <w:pPr>
        <w:pStyle w:val="a4"/>
      </w:pPr>
    </w:p>
    <w:p w:rsidR="00194DF6" w:rsidRDefault="0063530A">
      <w:pPr>
        <w:pStyle w:val="1"/>
      </w:pPr>
      <w:r>
        <w:rPr>
          <w:rFonts w:ascii="바탕체" w:eastAsia="바탕체" w:hAnsi="바탕체" w:cs="바탕체" w:hint="eastAsia"/>
        </w:rPr>
        <w:t>구조</w:t>
      </w:r>
    </w:p>
    <w:p w:rsidR="004E1AED" w:rsidRDefault="004E1AED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  <w:r>
        <w:rPr>
          <w:rFonts w:eastAsia="맑은 고딕" w:hint="eastAsia"/>
        </w:rPr>
        <w:t xml:space="preserve">- 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Unity Vive</w:t>
      </w:r>
      <w:r>
        <w:rPr>
          <w:rFonts w:eastAsia="맑은 고딕"/>
        </w:rPr>
        <w:t xml:space="preserve"> Utility </w:t>
      </w:r>
      <w:r>
        <w:rPr>
          <w:rFonts w:eastAsia="맑은 고딕" w:hint="eastAsia"/>
        </w:rPr>
        <w:t>부분을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교체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함으로써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다양한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기기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대응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가능</w:t>
      </w: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  <w:r w:rsidRPr="0063530A">
        <w:rPr>
          <w:rFonts w:eastAsia="맑은 고딕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669DB9" wp14:editId="1DBD80A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485392" cy="3723656"/>
                <wp:effectExtent l="0" t="0" r="0" b="0"/>
                <wp:wrapNone/>
                <wp:docPr id="47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5392" cy="3723656"/>
                          <a:chOff x="0" y="0"/>
                          <a:chExt cx="6732272" cy="5922165"/>
                        </a:xfrm>
                      </wpg:grpSpPr>
                      <wps:wsp>
                        <wps:cNvPr id="2" name="직사각형 2">
                          <a:extLst>
                            <a:ext uri="{FF2B5EF4-FFF2-40B4-BE49-F238E27FC236}">
                              <a16:creationId xmlns:a16="http://schemas.microsoft.com/office/drawing/2014/main" id="{40204FBE-F611-49F3-BF18-6F5DC2B748B3}"/>
                            </a:ext>
                          </a:extLst>
                        </wps:cNvPr>
                        <wps:cNvSpPr/>
                        <wps:spPr>
                          <a:xfrm>
                            <a:off x="0" y="1824720"/>
                            <a:ext cx="6280451" cy="17259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사각형: 둥근 모서리 7">
                          <a:extLst>
                            <a:ext uri="{FF2B5EF4-FFF2-40B4-BE49-F238E27FC236}">
                              <a16:creationId xmlns:a16="http://schemas.microsoft.com/office/drawing/2014/main" id="{CC121457-8452-4975-93C0-4C7C2208248C}"/>
                            </a:ext>
                          </a:extLst>
                        </wps:cNvPr>
                        <wps:cNvSpPr/>
                        <wps:spPr>
                          <a:xfrm>
                            <a:off x="248327" y="85326"/>
                            <a:ext cx="2241374" cy="825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Unity Vive Utility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화살표: 왼쪽/오른쪽 8">
                          <a:extLst>
                            <a:ext uri="{FF2B5EF4-FFF2-40B4-BE49-F238E27FC236}">
                              <a16:creationId xmlns:a16="http://schemas.microsoft.com/office/drawing/2014/main" id="{9D5F837F-730D-4882-B058-682D4EAE7F22}"/>
                            </a:ext>
                          </a:extLst>
                        </wps:cNvPr>
                        <wps:cNvSpPr/>
                        <wps:spPr>
                          <a:xfrm>
                            <a:off x="2771481" y="285031"/>
                            <a:ext cx="1188991" cy="450937"/>
                          </a:xfrm>
                          <a:prstGeom prst="leftRightArrow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사각형: 둥근 모서리 10">
                          <a:extLst>
                            <a:ext uri="{FF2B5EF4-FFF2-40B4-BE49-F238E27FC236}">
                              <a16:creationId xmlns:a16="http://schemas.microsoft.com/office/drawing/2014/main" id="{F9374970-6590-4949-A3CB-0BBFCE8CB7BE}"/>
                            </a:ext>
                          </a:extLst>
                        </wps:cNvPr>
                        <wps:cNvSpPr/>
                        <wps:spPr>
                          <a:xfrm>
                            <a:off x="4242253" y="0"/>
                            <a:ext cx="1637790" cy="90382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모든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VR </w:t>
                              </w: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기기</w:t>
                              </w:r>
                            </w:p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대응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모듈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사각형: 둥근 모서리 11">
                          <a:extLst>
                            <a:ext uri="{FF2B5EF4-FFF2-40B4-BE49-F238E27FC236}">
                              <a16:creationId xmlns:a16="http://schemas.microsoft.com/office/drawing/2014/main" id="{29BA49E3-5FD4-479A-80BB-F9575EFDF8BB}"/>
                            </a:ext>
                          </a:extLst>
                        </wps:cNvPr>
                        <wps:cNvSpPr/>
                        <wps:spPr>
                          <a:xfrm>
                            <a:off x="307309" y="2192849"/>
                            <a:ext cx="1780201" cy="58050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&lt;Button Base&gt;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사각형: 둥근 모서리 12">
                          <a:extLst>
                            <a:ext uri="{FF2B5EF4-FFF2-40B4-BE49-F238E27FC236}">
                              <a16:creationId xmlns:a16="http://schemas.microsoft.com/office/drawing/2014/main" id="{6B4924E6-F0E9-4B9C-A4E6-33E1894C987B}"/>
                            </a:ext>
                          </a:extLst>
                        </wps:cNvPr>
                        <wps:cNvSpPr/>
                        <wps:spPr>
                          <a:xfrm>
                            <a:off x="2294223" y="2211076"/>
                            <a:ext cx="1780201" cy="58050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&lt;Drag Base&gt;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" name="사각형: 둥근 모서리 13">
                          <a:extLst>
                            <a:ext uri="{FF2B5EF4-FFF2-40B4-BE49-F238E27FC236}">
                              <a16:creationId xmlns:a16="http://schemas.microsoft.com/office/drawing/2014/main" id="{DDE0F9D9-D02E-491D-812C-CCF000166AFE}"/>
                            </a:ext>
                          </a:extLst>
                        </wps:cNvPr>
                        <wps:cNvSpPr/>
                        <wps:spPr>
                          <a:xfrm>
                            <a:off x="4301236" y="2192849"/>
                            <a:ext cx="1780201" cy="58050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&lt;Display Base&gt;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직선 화살표 연결선 9">
                          <a:extLst>
                            <a:ext uri="{FF2B5EF4-FFF2-40B4-BE49-F238E27FC236}">
                              <a16:creationId xmlns:a16="http://schemas.microsoft.com/office/drawing/2014/main" id="{185A3A2F-213E-43C6-AD6A-F7EE2FF7D9EA}"/>
                            </a:ext>
                          </a:extLst>
                        </wps:cNvPr>
                        <wps:cNvCnPr>
                          <a:cxnSpLocks/>
                          <a:stCxn id="3" idx="2"/>
                          <a:endCxn id="6" idx="0"/>
                        </wps:cNvCnPr>
                        <wps:spPr>
                          <a:xfrm flipH="1">
                            <a:off x="1197410" y="910651"/>
                            <a:ext cx="171604" cy="12821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직선 화살표 연결선 10">
                          <a:extLst>
                            <a:ext uri="{FF2B5EF4-FFF2-40B4-BE49-F238E27FC236}">
                              <a16:creationId xmlns:a16="http://schemas.microsoft.com/office/drawing/2014/main" id="{CC05D0A7-2F1B-4DB1-9D9A-0C0EAA3432DA}"/>
                            </a:ext>
                          </a:extLst>
                        </wps:cNvPr>
                        <wps:cNvCnPr>
                          <a:stCxn id="3" idx="2"/>
                          <a:endCxn id="7" idx="0"/>
                        </wps:cNvCnPr>
                        <wps:spPr>
                          <a:xfrm>
                            <a:off x="1369014" y="910651"/>
                            <a:ext cx="1815310" cy="1300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직선 화살표 연결선 11">
                          <a:extLst>
                            <a:ext uri="{FF2B5EF4-FFF2-40B4-BE49-F238E27FC236}">
                              <a16:creationId xmlns:a16="http://schemas.microsoft.com/office/drawing/2014/main" id="{B58D54A7-E8E4-4C6A-BC6F-4CF4C7642035}"/>
                            </a:ext>
                          </a:extLst>
                        </wps:cNvPr>
                        <wps:cNvCnPr>
                          <a:stCxn id="3" idx="2"/>
                          <a:endCxn id="8" idx="0"/>
                        </wps:cNvCnPr>
                        <wps:spPr>
                          <a:xfrm>
                            <a:off x="1369014" y="910651"/>
                            <a:ext cx="3822323" cy="12821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타원 12">
                          <a:extLst>
                            <a:ext uri="{FF2B5EF4-FFF2-40B4-BE49-F238E27FC236}">
                              <a16:creationId xmlns:a16="http://schemas.microsoft.com/office/drawing/2014/main" id="{481B6662-B7B0-4DC0-9051-1AD975A31AB5}"/>
                            </a:ext>
                          </a:extLst>
                        </wps:cNvPr>
                        <wps:cNvSpPr/>
                        <wps:spPr>
                          <a:xfrm>
                            <a:off x="47070" y="4198826"/>
                            <a:ext cx="1205306" cy="1039457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VR UI</w:t>
                              </w:r>
                            </w:p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타원 13">
                          <a:extLst>
                            <a:ext uri="{FF2B5EF4-FFF2-40B4-BE49-F238E27FC236}">
                              <a16:creationId xmlns:a16="http://schemas.microsoft.com/office/drawing/2014/main" id="{3CBB1778-BE3A-4871-97FB-7D8234CB1C89}"/>
                            </a:ext>
                          </a:extLst>
                        </wps:cNvPr>
                        <wps:cNvSpPr/>
                        <wps:spPr>
                          <a:xfrm>
                            <a:off x="1827073" y="4198826"/>
                            <a:ext cx="1205306" cy="1039457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VR UI</w:t>
                              </w:r>
                            </w:p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타원 14">
                          <a:extLst>
                            <a:ext uri="{FF2B5EF4-FFF2-40B4-BE49-F238E27FC236}">
                              <a16:creationId xmlns:a16="http://schemas.microsoft.com/office/drawing/2014/main" id="{41372D85-A143-4EF1-B084-96A82B8CB80E}"/>
                            </a:ext>
                          </a:extLst>
                        </wps:cNvPr>
                        <wps:cNvSpPr/>
                        <wps:spPr>
                          <a:xfrm>
                            <a:off x="3585389" y="4198825"/>
                            <a:ext cx="1205306" cy="1039457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VR UI</w:t>
                              </w:r>
                            </w:p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" name="TextBox 37">
                          <a:extLst>
                            <a:ext uri="{FF2B5EF4-FFF2-40B4-BE49-F238E27FC236}">
                              <a16:creationId xmlns:a16="http://schemas.microsoft.com/office/drawing/2014/main" id="{3B8DECAD-08C7-45CB-8D3A-D6C881F764B2}"/>
                            </a:ext>
                          </a:extLst>
                        </wps:cNvPr>
                        <wps:cNvSpPr txBox="1"/>
                        <wps:spPr>
                          <a:xfrm>
                            <a:off x="2348365" y="5409128"/>
                            <a:ext cx="2339842" cy="5130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3530A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8"/>
                                  <w:szCs w:val="28"/>
                                </w:rPr>
                                <w:t>&lt;Base Class</w:t>
                              </w:r>
                              <w:r w:rsidRPr="0063530A">
                                <w:rPr>
                                  <w:rFonts w:cstheme="minorBidi"/>
                                  <w:color w:val="2C2C2C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3530A">
                                <w:rPr>
                                  <w:rFonts w:cstheme="minorBidi" w:hint="eastAsia"/>
                                  <w:color w:val="2C2C2C" w:themeColor="text1"/>
                                  <w:kern w:val="24"/>
                                  <w:sz w:val="28"/>
                                  <w:szCs w:val="28"/>
                                </w:rPr>
                                <w:t>구조</w:t>
                              </w:r>
                              <w:r w:rsidRPr="0063530A">
                                <w:rPr>
                                  <w:rFonts w:cstheme="minorBidi"/>
                                  <w:color w:val="2C2C2C" w:themeColor="text1"/>
                                  <w:kern w:val="24"/>
                                  <w:sz w:val="28"/>
                                  <w:szCs w:val="28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" name="타원 16">
                          <a:extLst>
                            <a:ext uri="{FF2B5EF4-FFF2-40B4-BE49-F238E27FC236}">
                              <a16:creationId xmlns:a16="http://schemas.microsoft.com/office/drawing/2014/main" id="{17BC4A0E-AA7E-40D4-9ADB-45E0FDE733A0}"/>
                            </a:ext>
                          </a:extLst>
                        </wps:cNvPr>
                        <wps:cNvSpPr/>
                        <wps:spPr>
                          <a:xfrm>
                            <a:off x="5075145" y="4198827"/>
                            <a:ext cx="1205306" cy="1039457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VR UI</w:t>
                              </w:r>
                            </w:p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직선 화살표 연결선 17">
                          <a:extLst>
                            <a:ext uri="{FF2B5EF4-FFF2-40B4-BE49-F238E27FC236}">
                              <a16:creationId xmlns:a16="http://schemas.microsoft.com/office/drawing/2014/main" id="{20593999-8B50-4E97-8761-827C0B613155}"/>
                            </a:ext>
                          </a:extLst>
                        </wps:cNvPr>
                        <wps:cNvCnPr/>
                        <wps:spPr>
                          <a:xfrm>
                            <a:off x="811157" y="2836737"/>
                            <a:ext cx="0" cy="13620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직선 화살표 연결선 18">
                          <a:extLst>
                            <a:ext uri="{FF2B5EF4-FFF2-40B4-BE49-F238E27FC236}">
                              <a16:creationId xmlns:a16="http://schemas.microsoft.com/office/drawing/2014/main" id="{62990209-C915-40FF-92FB-608C4003518C}"/>
                            </a:ext>
                          </a:extLst>
                        </wps:cNvPr>
                        <wps:cNvCnPr/>
                        <wps:spPr>
                          <a:xfrm>
                            <a:off x="2652483" y="2818510"/>
                            <a:ext cx="0" cy="13803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직선 화살표 연결선 19">
                          <a:extLst>
                            <a:ext uri="{FF2B5EF4-FFF2-40B4-BE49-F238E27FC236}">
                              <a16:creationId xmlns:a16="http://schemas.microsoft.com/office/drawing/2014/main" id="{F6795B68-0747-4112-B3D7-28233641882C}"/>
                            </a:ext>
                          </a:extLst>
                        </wps:cNvPr>
                        <wps:cNvCnPr>
                          <a:endCxn id="14" idx="0"/>
                        </wps:cNvCnPr>
                        <wps:spPr>
                          <a:xfrm>
                            <a:off x="3280175" y="2836737"/>
                            <a:ext cx="907867" cy="13620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>
                          <a:extLst>
                            <a:ext uri="{FF2B5EF4-FFF2-40B4-BE49-F238E27FC236}">
                              <a16:creationId xmlns:a16="http://schemas.microsoft.com/office/drawing/2014/main" id="{282655C5-5880-45C1-A3B8-F53E3048325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308002" y="2836737"/>
                            <a:ext cx="35703" cy="13620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직사각형 21">
                          <a:extLst>
                            <a:ext uri="{FF2B5EF4-FFF2-40B4-BE49-F238E27FC236}">
                              <a16:creationId xmlns:a16="http://schemas.microsoft.com/office/drawing/2014/main" id="{BEC66589-0E59-420F-B3AB-E1212E2C4407}"/>
                            </a:ext>
                          </a:extLst>
                        </wps:cNvPr>
                        <wps:cNvSpPr/>
                        <wps:spPr>
                          <a:xfrm>
                            <a:off x="2188881" y="965049"/>
                            <a:ext cx="4543391" cy="408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84471" w:rsidRPr="0063530A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</w:pPr>
                              <w:r w:rsidRPr="0063530A">
                                <w:rPr>
                                  <w:rFonts w:cstheme="minorBidi" w:hint="eastAsia"/>
                                  <w:color w:val="2C2C2C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이후에 모듈 교체를 위한 </w:t>
                              </w:r>
                              <w:r w:rsidRPr="0063530A">
                                <w:rPr>
                                  <w:rFonts w:cstheme="minorBidi"/>
                                  <w:color w:val="2C2C2C" w:themeColor="text1"/>
                                  <w:kern w:val="24"/>
                                  <w:sz w:val="20"/>
                                  <w:szCs w:val="20"/>
                                </w:rPr>
                                <w:t>warp Class의 역할도 함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TextBox 44">
                          <a:extLst>
                            <a:ext uri="{FF2B5EF4-FFF2-40B4-BE49-F238E27FC236}">
                              <a16:creationId xmlns:a16="http://schemas.microsoft.com/office/drawing/2014/main" id="{249A7185-584C-4406-B0CE-977B98C02EAE}"/>
                            </a:ext>
                          </a:extLst>
                        </wps:cNvPr>
                        <wps:cNvSpPr txBox="1"/>
                        <wps:spPr>
                          <a:xfrm>
                            <a:off x="1351967" y="2977549"/>
                            <a:ext cx="4135468" cy="4332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Default="00F84471" w:rsidP="0063530A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orbel" w:cstheme="minorBidi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&lt;VR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액션을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기준으로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베이스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클래스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제작</w:t>
                              </w:r>
                              <w:r>
                                <w:rPr>
                                  <w:rFonts w:asciiTheme="minorHAnsi" w:eastAsiaTheme="minorEastAsia" w:hAnsi="Corbel" w:cstheme="minorBidi"/>
                                  <w:b/>
                                  <w:bCs/>
                                  <w:color w:val="2C2C2C" w:themeColor="text1"/>
                                  <w:kern w:val="24"/>
                                  <w:sz w:val="22"/>
                                  <w:szCs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69DB9" id="그룹 46" o:spid="_x0000_s1026" style="position:absolute;margin-left:0;margin-top:14.4pt;width:353.2pt;height:293.2pt;z-index:251659264;mso-position-horizontal:center;mso-position-horizontal-relative:margin" coordsize="67322,59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">
                <v:rect id="직사각형 2" o:spid="_x0000_s1027" style="position:absolute;top:18247;width:62804;height:17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" fillcolor="#f2f2f2 [3052]" strokecolor="#7f5f00 [1604]" strokeweight="1pt"/>
                <v:roundrect id="사각형: 둥근 모서리 7" o:spid="_x0000_s1028" style="position:absolute;left:2483;top:853;width:22414;height:82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" filled="f" strokecolor="#2c2c2c [3213]" strokeweight="1pt"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Unity Vive Utility</w:t>
                        </w:r>
                      </w:p>
                    </w:txbxContent>
                  </v:textbox>
                </v:round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화살표: 왼쪽/오른쪽 8" o:spid="_x0000_s1029" type="#_x0000_t69" style="position:absolute;left:27714;top:2850;width:11890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" adj="4096" fillcolor="#a5a5a5 [2092]" strokecolor="#7f5f00 [1604]" strokeweight="1pt"/>
                <v:roundrect id="사각형: 둥근 모서리 10" o:spid="_x0000_s1030" style="position:absolute;left:42422;width:16378;height:9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" fillcolor="#cae57b [1941]" strokecolor="#7f5f00 [1604]" strokeweight="1pt"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모든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VR </w:t>
                        </w: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기기</w:t>
                        </w:r>
                      </w:p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대응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모듈</w:t>
                        </w:r>
                      </w:p>
                    </w:txbxContent>
                  </v:textbox>
                </v:roundrect>
                <v:roundrect id="사각형: 둥근 모서리 11" o:spid="_x0000_s1031" style="position:absolute;left:3073;top:21928;width:17802;height:58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" filled="f" strokecolor="#00b0f0" strokeweight="1pt"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&lt;Button Base&gt;</w:t>
                        </w:r>
                      </w:p>
                    </w:txbxContent>
                  </v:textbox>
                </v:roundrect>
                <v:roundrect id="사각형: 둥근 모서리 12" o:spid="_x0000_s1032" style="position:absolute;left:22942;top:22110;width:17802;height:58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" filled="f" strokecolor="#00b0f0" strokeweight="1pt"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&lt;Drag Base&gt;</w:t>
                        </w:r>
                      </w:p>
                    </w:txbxContent>
                  </v:textbox>
                </v:roundrect>
                <v:roundrect id="사각형: 둥근 모서리 13" o:spid="_x0000_s1033" style="position:absolute;left:43012;top:21928;width:17802;height:58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" filled="f" strokecolor="#00b0f0" strokeweight="1pt"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&lt;Display Base&gt;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9" o:spid="_x0000_s1034" type="#_x0000_t32" style="position:absolute;left:11974;top:9106;width:1716;height:128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" strokecolor="#2c2c2c [3200]">
                  <v:stroke endarrow="block"/>
                  <o:lock v:ext="edit" shapetype="f"/>
                </v:shape>
                <v:shape id="직선 화살표 연결선 10" o:spid="_x0000_s1035" type="#_x0000_t32" style="position:absolute;left:13690;top:9106;width:18153;height:130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" strokecolor="#2c2c2c [3200]">
                  <v:stroke endarrow="block"/>
                </v:shape>
                <v:shape id="직선 화살표 연결선 11" o:spid="_x0000_s1036" type="#_x0000_t32" style="position:absolute;left:13690;top:9106;width:38223;height:128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" strokecolor="#2c2c2c [3200]">
                  <v:stroke endarrow="block"/>
                </v:shape>
                <v:oval id="타원 12" o:spid="_x0000_s1037" style="position:absolute;left:470;top:41988;width:12053;height:10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" fillcolor="#ffd557 [2132]" strokecolor="#7f5f00 [1604]" strokeweight="1pt">
                  <v:fill color2="#fff0c5 [756]" rotate="t" focusposition=".5,.5" focussize="" colors="0 #ffde80;.5 #ffe8b3;1 #fff3da" focus="100%" type="gradientRadial"/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VR UI</w:t>
                        </w:r>
                      </w:p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Controller</w:t>
                        </w:r>
                      </w:p>
                    </w:txbxContent>
                  </v:textbox>
                </v:oval>
                <v:oval id="타원 13" o:spid="_x0000_s1038" style="position:absolute;left:18270;top:41988;width:12053;height:10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" fillcolor="#ffd557 [2132]" strokecolor="#7f5f00 [1604]" strokeweight="1pt">
                  <v:fill color2="#fff0c5 [756]" rotate="t" focusposition=".5,.5" focussize="" colors="0 #ffde80;.5 #ffe8b3;1 #fff3da" focus="100%" type="gradientRadial"/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VR UI</w:t>
                        </w:r>
                      </w:p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Controller</w:t>
                        </w:r>
                      </w:p>
                    </w:txbxContent>
                  </v:textbox>
                </v:oval>
                <v:oval id="타원 14" o:spid="_x0000_s1039" style="position:absolute;left:35853;top:41988;width:12053;height:10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" fillcolor="#ffd557 [2132]" strokecolor="#7f5f00 [1604]" strokeweight="1pt">
                  <v:fill color2="#fff0c5 [756]" rotate="t" focusposition=".5,.5" focussize="" colors="0 #ffde80;.5 #ffe8b3;1 #fff3da" focus="100%" type="gradientRadial"/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VR UI</w:t>
                        </w:r>
                      </w:p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Controller</w:t>
                        </w: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7" o:spid="_x0000_s1040" type="#_x0000_t202" style="position:absolute;left:23483;top:54091;width:23399;height:5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" filled="f" stroked="f">
                  <v:textbox style="mso-fit-shape-to-text:t">
                    <w:txbxContent>
                      <w:p w:rsidR="00F84471" w:rsidRPr="0063530A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8"/>
                            <w:szCs w:val="28"/>
                          </w:rPr>
                          <w:t>&lt;Base Class</w:t>
                        </w:r>
                        <w:r w:rsidRPr="0063530A">
                          <w:rPr>
                            <w:rFonts w:cstheme="minorBidi"/>
                            <w:color w:val="2C2C2C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63530A">
                          <w:rPr>
                            <w:rFonts w:cstheme="minorBidi" w:hint="eastAsia"/>
                            <w:color w:val="2C2C2C" w:themeColor="text1"/>
                            <w:kern w:val="24"/>
                            <w:sz w:val="28"/>
                            <w:szCs w:val="28"/>
                          </w:rPr>
                          <w:t>구조</w:t>
                        </w:r>
                        <w:r w:rsidRPr="0063530A">
                          <w:rPr>
                            <w:rFonts w:cstheme="minorBidi"/>
                            <w:color w:val="2C2C2C" w:themeColor="text1"/>
                            <w:kern w:val="24"/>
                            <w:sz w:val="28"/>
                            <w:szCs w:val="28"/>
                          </w:rPr>
                          <w:t>&gt;</w:t>
                        </w:r>
                      </w:p>
                    </w:txbxContent>
                  </v:textbox>
                </v:shape>
                <v:oval id="타원 16" o:spid="_x0000_s1041" style="position:absolute;left:50751;top:41988;width:12053;height:10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" fillcolor="#ffd557 [2132]" strokecolor="#7f5f00 [1604]" strokeweight="1pt">
                  <v:fill color2="#fff0c5 [756]" rotate="t" focusposition=".5,.5" focussize="" colors="0 #ffde80;.5 #ffe8b3;1 #fff3da" focus="100%" type="gradientRadial"/>
                  <v:textbox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VR UI</w:t>
                        </w:r>
                      </w:p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Controller</w:t>
                        </w:r>
                      </w:p>
                    </w:txbxContent>
                  </v:textbox>
                </v:oval>
                <v:shape id="직선 화살표 연결선 17" o:spid="_x0000_s1042" type="#_x0000_t32" style="position:absolute;left:8111;top:28367;width:0;height:13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" strokecolor="#2c2c2c [3200]">
                  <v:stroke endarrow="block"/>
                </v:shape>
                <v:shape id="직선 화살표 연결선 18" o:spid="_x0000_s1043" type="#_x0000_t32" style="position:absolute;left:26524;top:28185;width:0;height:138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" strokecolor="#2c2c2c [3200]">
                  <v:stroke endarrow="block"/>
                </v:shape>
                <v:shape id="직선 화살표 연결선 19" o:spid="_x0000_s1044" type="#_x0000_t32" style="position:absolute;left:32801;top:28367;width:9079;height:13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" strokecolor="#2c2c2c [3200]">
                  <v:stroke endarrow="block"/>
                </v:shape>
                <v:shape id="직선 화살표 연결선 20" o:spid="_x0000_s1045" type="#_x0000_t32" style="position:absolute;left:53080;top:28367;width:357;height:136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" strokecolor="#2c2c2c [3200]">
                  <v:stroke endarrow="block"/>
                  <o:lock v:ext="edit" shapetype="f"/>
                </v:shape>
                <v:rect id="직사각형 21" o:spid="_x0000_s1046" style="position:absolute;left:21888;top:9650;width:45434;height:4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" filled="f" stroked="f">
                  <v:textbox style="mso-fit-shape-to-text:t">
                    <w:txbxContent>
                      <w:p w:rsidR="00F84471" w:rsidRPr="0063530A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</w:pPr>
                        <w:r w:rsidRPr="0063530A">
                          <w:rPr>
                            <w:rFonts w:cstheme="minorBidi" w:hint="eastAsia"/>
                            <w:color w:val="2C2C2C" w:themeColor="text1"/>
                            <w:kern w:val="24"/>
                            <w:sz w:val="20"/>
                            <w:szCs w:val="20"/>
                          </w:rPr>
                          <w:t xml:space="preserve">이후에 모듈 교체를 위한 </w:t>
                        </w:r>
                        <w:r w:rsidRPr="0063530A">
                          <w:rPr>
                            <w:rFonts w:cstheme="minorBidi"/>
                            <w:color w:val="2C2C2C" w:themeColor="text1"/>
                            <w:kern w:val="24"/>
                            <w:sz w:val="20"/>
                            <w:szCs w:val="20"/>
                          </w:rPr>
                          <w:t>warp Class의 역할도 함</w:t>
                        </w:r>
                      </w:p>
                    </w:txbxContent>
                  </v:textbox>
                </v:rect>
                <v:shape id="TextBox 44" o:spid="_x0000_s1047" type="#_x0000_t202" style="position:absolute;left:13519;top:29775;width:41355;height:43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" filled="f" stroked="f">
                  <v:textbox style="mso-fit-shape-to-text:t">
                    <w:txbxContent>
                      <w:p w:rsidR="00F84471" w:rsidRDefault="00F84471" w:rsidP="0063530A">
                        <w:pPr>
                          <w:pStyle w:val="af8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orbel" w:cstheme="minorBidi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&lt;VR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액션을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기준으로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베이스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클래스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제작</w:t>
                        </w:r>
                        <w:r>
                          <w:rPr>
                            <w:rFonts w:asciiTheme="minorHAnsi" w:eastAsiaTheme="minorEastAsia" w:hAnsi="Corbel" w:cstheme="minorBidi"/>
                            <w:b/>
                            <w:bCs/>
                            <w:color w:val="2C2C2C" w:themeColor="text1"/>
                            <w:kern w:val="24"/>
                            <w:sz w:val="22"/>
                            <w:szCs w:val="22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>
      <w:pPr>
        <w:rPr>
          <w:rFonts w:eastAsia="맑은 고딕"/>
        </w:rPr>
      </w:pPr>
      <w:r>
        <w:rPr>
          <w:rFonts w:eastAsia="맑은 고딕"/>
        </w:rPr>
        <w:br w:type="page"/>
      </w:r>
    </w:p>
    <w:p w:rsidR="0063530A" w:rsidRPr="0031698E" w:rsidRDefault="0063530A" w:rsidP="0063530A">
      <w:pPr>
        <w:rPr>
          <w:rFonts w:eastAsia="맑은 고딕"/>
        </w:rPr>
      </w:pPr>
    </w:p>
    <w:p w:rsidR="0063530A" w:rsidRDefault="0063530A" w:rsidP="0063530A">
      <w:pPr>
        <w:rPr>
          <w:rFonts w:eastAsia="맑은 고딕"/>
        </w:rPr>
      </w:pPr>
    </w:p>
    <w:p w:rsidR="0063530A" w:rsidRDefault="0063530A" w:rsidP="0063530A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t xml:space="preserve">Class – </w:t>
      </w:r>
      <w:r w:rsidRPr="0063530A">
        <w:rPr>
          <w:rFonts w:ascii="굴림" w:eastAsia="굴림" w:hAnsi="굴림" w:cs="바탕체" w:hint="eastAsia"/>
        </w:rPr>
        <w:t>ButtonBase</w:t>
      </w: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proofErr w:type="spellStart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HTC.UnityPlugin.ColliderEvent</w:t>
      </w:r>
      <w:proofErr w:type="spellEnd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를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Warping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한다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버튼에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대한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기본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proofErr w:type="gramStart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이벤트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정의</w:t>
      </w:r>
      <w:proofErr w:type="gramEnd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, </w:t>
      </w:r>
      <w:proofErr w:type="spellStart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가상함수로</w:t>
      </w:r>
      <w:proofErr w:type="spellEnd"/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제공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버튼에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대한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공동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부분을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정의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  <w:proofErr w:type="spellStart"/>
      <w:proofErr w:type="gramStart"/>
      <w:r w:rsidRPr="00AC3418">
        <w:rPr>
          <w:rFonts w:eastAsia="맑은 고딕" w:hAnsi="Calibri"/>
          <w:color w:val="2C2C2C" w:themeColor="text1"/>
          <w:kern w:val="24"/>
          <w:sz w:val="28"/>
          <w:szCs w:val="28"/>
        </w:rPr>
        <w:t>HTC.UnityPlugin.ColliderEvent</w:t>
      </w:r>
      <w:proofErr w:type="spellEnd"/>
      <w:proofErr w:type="gramEnd"/>
      <w:r w:rsidRPr="00AC3418">
        <w:rPr>
          <w:rFonts w:eastAsia="맑은 고딕" w:hAnsi="Calibri"/>
          <w:color w:val="2C2C2C" w:themeColor="text1"/>
          <w:kern w:val="24"/>
          <w:sz w:val="28"/>
          <w:szCs w:val="28"/>
        </w:rPr>
        <w:t xml:space="preserve"> </w:t>
      </w: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AD2497" wp14:editId="1061A9E6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3793067" cy="1656485"/>
                <wp:effectExtent l="0" t="0" r="17145" b="20320"/>
                <wp:wrapNone/>
                <wp:docPr id="23" name="직사각형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A598C21-F9C0-46CC-B22A-A1E770F5E9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067" cy="1656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IColliderEventPressDownHandler</w:t>
                            </w:r>
                            <w:proofErr w:type="spellEnd"/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IColliderEventPressUpHandler</w:t>
                            </w:r>
                            <w:proofErr w:type="spellEnd"/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IColliderEventPressEnterHandler</w:t>
                            </w:r>
                            <w:proofErr w:type="spellEnd"/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IColliderEventPressExitHandler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FAD2497" id="직사각형 8" o:spid="_x0000_s1048" style="position:absolute;left:0;text-align:left;margin-left:0;margin-top:4.5pt;width:298.65pt;height:130.4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" filled="f" strokecolor="#171717 [334]" strokeweight="1pt">
                <v:textbox>
                  <w:txbxContent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IColliderEventPressDownHandler</w:t>
                      </w:r>
                      <w:proofErr w:type="spellEnd"/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IColliderEventPressUpHandler</w:t>
                      </w:r>
                      <w:proofErr w:type="spellEnd"/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IColliderEventPressEnterHandler</w:t>
                      </w:r>
                      <w:proofErr w:type="spellEnd"/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IColliderEventPressExitHandler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ind w:firstLineChars="50" w:firstLine="14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Pr="00AC3418" w:rsidRDefault="00AC3418" w:rsidP="00AC3418">
      <w:pPr>
        <w:wordWrap w:val="0"/>
        <w:spacing w:before="75" w:after="0" w:line="216" w:lineRule="auto"/>
        <w:ind w:firstLineChars="200" w:firstLine="560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P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color w:val="2C2C2C" w:themeColor="text1"/>
          <w:kern w:val="24"/>
          <w:sz w:val="28"/>
          <w:szCs w:val="28"/>
        </w:rPr>
        <w:t xml:space="preserve">- Define Property </w: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49C5C0" wp14:editId="0AED3FF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519792" cy="1965181"/>
                <wp:effectExtent l="0" t="0" r="24130" b="16510"/>
                <wp:wrapNone/>
                <wp:docPr id="24" name="직사각형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2873E1-4413-4FB1-BE74-FF523107DF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792" cy="19651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ControllerButton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Vive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컨트롤러의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버튼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지정</w:t>
                            </w:r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buttonDownDisplacement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버튼의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깊이</w:t>
                            </w:r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UnityEventController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유니티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이벤트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지정</w:t>
                            </w:r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OriginPosition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UI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처음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위치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값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저장</w:t>
                            </w:r>
                          </w:p>
                          <w:p w:rsidR="00F84471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HashSet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ColliderButtonEventData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&gt; </w:t>
                            </w: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이벤트</w:t>
                            </w: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해쉬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E49C5C0" id="직사각형 10" o:spid="_x0000_s1049" style="position:absolute;margin-left:0;margin-top:-.05pt;width:434.65pt;height:15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" filled="f" strokecolor="#171717 [334]" strokeweight="1pt">
                <v:textbox>
                  <w:txbxContent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ControllerButton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Vive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컨트롤러의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버튼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지정</w:t>
                      </w:r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buttonDownDisplacement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버튼의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깊이</w:t>
                      </w:r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UnityEventController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유니티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이벤트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지정</w:t>
                      </w:r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OriginPosition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UI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처음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위치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값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저장</w:t>
                      </w:r>
                    </w:p>
                    <w:p w:rsidR="00F84471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HashSet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&lt;</w:t>
                      </w:r>
                      <w:proofErr w:type="spell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ColliderButtonEventData</w:t>
                      </w:r>
                      <w:proofErr w:type="spellEnd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&gt; </w:t>
                      </w: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이벤트</w:t>
                      </w:r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해쉬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>
      <w:pPr>
        <w:rPr>
          <w:rFonts w:eastAsia="맑은 고딕" w:hAnsi="Calibri"/>
          <w:color w:val="2C2C2C" w:themeColor="text1"/>
          <w:kern w:val="24"/>
          <w:sz w:val="28"/>
          <w:szCs w:val="28"/>
        </w:rPr>
      </w:pPr>
      <w:r>
        <w:rPr>
          <w:rFonts w:eastAsia="맑은 고딕" w:hAnsi="Calibri"/>
          <w:color w:val="2C2C2C" w:themeColor="text1"/>
          <w:kern w:val="24"/>
          <w:sz w:val="28"/>
          <w:szCs w:val="28"/>
        </w:rPr>
        <w:br w:type="page"/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rPr>
          <w:rFonts w:eastAsia="맑은 고딕"/>
        </w:rPr>
      </w:pPr>
    </w:p>
    <w:p w:rsidR="00AC3418" w:rsidRDefault="00AC3418" w:rsidP="00AC3418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t>Class – dRAGBASE</w:t>
      </w: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proofErr w:type="spellStart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HTC.UnityPlugin.ColliderEvent</w:t>
      </w:r>
      <w:proofErr w:type="spellEnd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를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Warping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한다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Default="00AC3418" w:rsidP="00AC3418">
      <w:pPr>
        <w:wordWrap w:val="0"/>
        <w:spacing w:before="75" w:after="0" w:line="216" w:lineRule="auto"/>
        <w:ind w:left="240" w:hangingChars="100" w:hanging="240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 xml:space="preserve">Drag </w:t>
      </w:r>
      <w:proofErr w:type="spellStart"/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Controll</w:t>
      </w:r>
      <w:proofErr w:type="spellEnd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 xml:space="preserve">에 대한 기본 이벤트를 정의 하고 </w:t>
      </w:r>
      <w:proofErr w:type="spellStart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가상함수</w:t>
      </w:r>
      <w:proofErr w:type="spellEnd"/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 xml:space="preserve"> 로 제공</w:t>
      </w:r>
      <w:proofErr w:type="gramStart"/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.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-</w:t>
      </w:r>
      <w:proofErr w:type="gramEnd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버튼에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대한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공동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부분을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정의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F84471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="00F84471"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Drag Action</w:t>
      </w:r>
      <w:r w:rsidR="00F84471"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과 </w:t>
      </w:r>
      <w:r w:rsidR="00F84471"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Property </w:t>
      </w:r>
      <w:r w:rsidR="00F84471"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>정의</w:t>
      </w:r>
      <w:r w:rsidR="00F84471"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F84471" w:rsidRPr="00AC3418" w:rsidRDefault="00AC3418" w:rsidP="00AC3418">
      <w:pPr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="00F84471"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UI Class 제작 시 수정 및 추가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AC3418" w:rsidRPr="00AC3418" w:rsidRDefault="00AC3418" w:rsidP="00AC3418">
      <w:pPr>
        <w:wordWrap w:val="0"/>
        <w:spacing w:before="75" w:after="0" w:line="216" w:lineRule="auto"/>
        <w:ind w:left="240" w:hangingChars="100" w:hanging="240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noProof/>
          <w:color w:val="2C2C2C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A6AEA" wp14:editId="739457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14955" cy="369332"/>
                <wp:effectExtent l="0" t="0" r="0" b="0"/>
                <wp:wrapNone/>
                <wp:docPr id="25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C83B23-2D39-4328-B772-13C3307CC80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95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HTC.UnityPlugin.ColliderEvent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A6AEA" id="TextBox 8" o:spid="_x0000_s1050" type="#_x0000_t202" style="position:absolute;left:0;text-align:left;margin-left:0;margin-top:-.05pt;width:245.25pt;height:29.1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" filled="f" stroked="f">
                <v:textbox style="mso-fit-shape-to-text:t"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HTC.UnityPlugin.ColliderEvent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E95180" wp14:editId="10CA569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945949" cy="1656485"/>
                <wp:effectExtent l="0" t="0" r="26670" b="20320"/>
                <wp:wrapNone/>
                <wp:docPr id="27" name="직사각형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4B5357-259D-4A86-8A1C-7CD50E3026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949" cy="1656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IColliderEventDragStartHandler</w:t>
                            </w:r>
                            <w:proofErr w:type="spellEnd"/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IColliderEventDragFixedUpdateHandler</w:t>
                            </w:r>
                            <w:proofErr w:type="spellEnd"/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IColliderEventDragUpdateHandler</w:t>
                            </w:r>
                            <w:proofErr w:type="spellEnd"/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IColliderEventDragEndHandler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E95180" id="직사각형 7" o:spid="_x0000_s1051" style="position:absolute;margin-left:0;margin-top:-.05pt;width:389.45pt;height:130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" filled="f" strokecolor="#171717 [334]" strokeweight="1pt">
                <v:textbox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IColliderEventDragStartHandler</w:t>
                      </w:r>
                      <w:proofErr w:type="spellEnd"/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IColliderEventDragFixedUpdateHandler</w:t>
                      </w:r>
                      <w:proofErr w:type="spellEnd"/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IColliderEventDragUpdateHandler</w:t>
                      </w:r>
                      <w:proofErr w:type="spellEnd"/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IColliderEventDragEndHandler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A394A0" wp14:editId="79898634">
                <wp:simplePos x="0" y="0"/>
                <wp:positionH relativeFrom="column">
                  <wp:posOffset>0</wp:posOffset>
                </wp:positionH>
                <wp:positionV relativeFrom="paragraph">
                  <wp:posOffset>233045</wp:posOffset>
                </wp:positionV>
                <wp:extent cx="1845945" cy="368935"/>
                <wp:effectExtent l="0" t="0" r="0" b="0"/>
                <wp:wrapNone/>
                <wp:docPr id="29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945C3C-5FA5-4E20-ABA2-DB564D625C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Define Property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394A0" id="TextBox 10" o:spid="_x0000_s1052" type="#_x0000_t202" style="position:absolute;margin-left:0;margin-top:18.35pt;width:145.35pt;height:29.0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" filled="f" stroked="f">
                <v:textbox style="mso-fit-shape-to-text:t"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Define Property </w:t>
                      </w:r>
                    </w:p>
                  </w:txbxContent>
                </v:textbox>
              </v:shape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  <w:r w:rsidRPr="00AC3418">
        <w:rPr>
          <w:rFonts w:eastAsia="맑은 고딕" w:hAnsi="Calibri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995CD6" wp14:editId="4C8B4C44">
                <wp:simplePos x="0" y="0"/>
                <wp:positionH relativeFrom="margin">
                  <wp:align>left</wp:align>
                </wp:positionH>
                <wp:positionV relativeFrom="paragraph">
                  <wp:posOffset>245745</wp:posOffset>
                </wp:positionV>
                <wp:extent cx="5519420" cy="2638425"/>
                <wp:effectExtent l="0" t="0" r="24130" b="28575"/>
                <wp:wrapNone/>
                <wp:docPr id="32" name="직사각형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BBD49A-9EFE-465A-96C1-B0DB4B832D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420" cy="2638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ControllerButton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Vive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컨트롤러의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버튼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지정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buttonDownDisplacement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버튼의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깊이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UnityEventController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유니티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이벤트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지정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OriginPosition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UI 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처음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위치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값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저장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ind w:left="72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HashSet</w:t>
                            </w:r>
                            <w:proofErr w:type="spell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ColliderButtonEventData</w:t>
                            </w:r>
                            <w:proofErr w:type="spellEnd"/>
                            <w:proofErr w:type="gram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&gt; :</w:t>
                            </w:r>
                            <w:proofErr w:type="gramEnd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이벤트</w:t>
                            </w:r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맑은 고딕" w:cstheme="minorBidi" w:hint="eastAsia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해쉬</w:t>
                            </w:r>
                            <w:proofErr w:type="spellEnd"/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  - MIN_FOLLOWING_DURATION 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  - DEFAULT_FOLLOWING_DURATION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  - MAX_FOLLOWING_DURATION</w:t>
                            </w:r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  - Transform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HandleObject</w:t>
                            </w:r>
                            <w:proofErr w:type="spellEnd"/>
                          </w:p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  - </w:t>
                            </w:r>
                            <w:proofErr w:type="spellStart"/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>FollowingDuration</w:t>
                            </w:r>
                            <w:proofErr w:type="spellEnd"/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95CD6" id="직사각형 9" o:spid="_x0000_s1053" style="position:absolute;margin-left:0;margin-top:19.35pt;width:434.6pt;height:207.7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" filled="f" strokecolor="#171717 [334]" strokeweight="1pt">
                <v:textbox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ControllerButton</w:t>
                      </w:r>
                      <w:proofErr w:type="spell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Vive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컨트롤러의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버튼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지정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buttonDownDisplacement</w:t>
                      </w:r>
                      <w:proofErr w:type="spell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버튼의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깊이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UnityEventController</w:t>
                      </w:r>
                      <w:proofErr w:type="spell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유니티</w:t>
                      </w:r>
                      <w:proofErr w:type="spellEnd"/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이벤트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지정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OriginPosition</w:t>
                      </w:r>
                      <w:proofErr w:type="spell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UI 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처음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위치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값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저장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ind w:left="72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HashSet</w:t>
                      </w:r>
                      <w:proofErr w:type="spell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&lt;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ColliderButtonEventData</w:t>
                      </w:r>
                      <w:proofErr w:type="spellEnd"/>
                      <w:proofErr w:type="gram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&gt; :</w:t>
                      </w:r>
                      <w:proofErr w:type="gramEnd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이벤트</w:t>
                      </w:r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C3418">
                        <w:rPr>
                          <w:rFonts w:asciiTheme="minorHAnsi" w:eastAsiaTheme="minorEastAsia" w:hAnsi="맑은 고딕" w:cstheme="minorBidi" w:hint="eastAsia"/>
                          <w:color w:val="2C2C2C" w:themeColor="text1"/>
                          <w:kern w:val="24"/>
                          <w:sz w:val="28"/>
                          <w:szCs w:val="28"/>
                        </w:rPr>
                        <w:t>해쉬</w:t>
                      </w:r>
                      <w:proofErr w:type="spellEnd"/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           - MIN_FOLLOWING_DURATION 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           - DEFAULT_FOLLOWING_DURATION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           - MAX_FOLLOWING_DURATION</w:t>
                      </w:r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           - Transform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HandleObject</w:t>
                      </w:r>
                      <w:proofErr w:type="spellEnd"/>
                    </w:p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            - </w:t>
                      </w:r>
                      <w:proofErr w:type="spellStart"/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>FollowingDuration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eastAsia="맑은 고딕" w:hAnsi="Calibri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rPr>
          <w:rFonts w:eastAsia="맑은 고딕"/>
        </w:rPr>
      </w:pPr>
    </w:p>
    <w:p w:rsidR="00AC3418" w:rsidRDefault="00AC3418" w:rsidP="00AC3418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t>Class – dISPLAYBASE</w:t>
      </w: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- VR(3D)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상에의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정보표시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및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VR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장비에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Display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관련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UI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를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위한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</w:p>
    <w:p w:rsidR="00AC3418" w:rsidRPr="00AC3418" w:rsidRDefault="00AC3418" w:rsidP="00AC3418">
      <w:pPr>
        <w:wordWrap w:val="0"/>
        <w:spacing w:before="75" w:after="0" w:line="216" w:lineRule="auto"/>
        <w:ind w:firstLineChars="100" w:firstLine="240"/>
        <w:rPr>
          <w:rFonts w:ascii="굴림" w:eastAsia="굴림" w:hAnsi="굴림" w:cs="굴림"/>
          <w:sz w:val="24"/>
          <w:szCs w:val="24"/>
        </w:rPr>
      </w:pPr>
      <w:proofErr w:type="spellStart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BaseClass</w:t>
      </w:r>
      <w:proofErr w:type="spellEnd"/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정의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이후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HMD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대한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고려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위해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미리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구조를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잡아보자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VR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상에서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2D Interface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대한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고려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UGUI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의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지원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보다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심플하게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지원하도록</w:t>
      </w:r>
      <w:r w:rsidRPr="00AC3418">
        <w:rPr>
          <w:rFonts w:ascii="굴림" w:eastAsia="굴림" w:hAnsi="굴림" w:hint="eastAsia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 w:hint="eastAsia"/>
          <w:color w:val="2C2C2C" w:themeColor="text1"/>
          <w:kern w:val="24"/>
          <w:sz w:val="24"/>
          <w:szCs w:val="24"/>
        </w:rPr>
        <w:t>고려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 w:cs="굴림"/>
          <w:sz w:val="24"/>
          <w:szCs w:val="24"/>
        </w:rPr>
      </w:pPr>
      <w:r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- 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VR UI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제작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시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다중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상속으로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보다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편하게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표시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기능을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 xml:space="preserve"> </w:t>
      </w:r>
      <w:r w:rsidRPr="00AC3418">
        <w:rPr>
          <w:rFonts w:ascii="굴림" w:eastAsia="굴림" w:hAnsi="굴림" w:cs="바탕"/>
          <w:color w:val="2C2C2C" w:themeColor="text1"/>
          <w:kern w:val="24"/>
          <w:sz w:val="24"/>
          <w:szCs w:val="24"/>
        </w:rPr>
        <w:t>제공</w:t>
      </w:r>
      <w:r w:rsidRPr="00AC3418">
        <w:rPr>
          <w:rFonts w:ascii="굴림" w:eastAsia="굴림" w:hAnsi="굴림"/>
          <w:color w:val="2C2C2C" w:themeColor="text1"/>
          <w:kern w:val="24"/>
          <w:sz w:val="24"/>
          <w:szCs w:val="24"/>
        </w:rPr>
        <w:t>.</w:t>
      </w:r>
    </w:p>
    <w:p w:rsidR="00AC3418" w:rsidRP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AC3418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735A14" wp14:editId="185377E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46018" cy="369332"/>
                <wp:effectExtent l="0" t="0" r="0" b="0"/>
                <wp:wrapNone/>
                <wp:docPr id="34" name="TextBox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132AA2-4CCB-4C4B-B502-93FA542F78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01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AC3418"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28"/>
                                <w:szCs w:val="28"/>
                              </w:rPr>
                              <w:t xml:space="preserve">- Define Property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35A14" id="_x0000_s1054" type="#_x0000_t202" style="position:absolute;margin-left:0;margin-top:0;width:145.35pt;height:29.1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" filled="f" stroked="f">
                <v:textbox style="mso-fit-shape-to-text:t"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AC3418"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28"/>
                          <w:szCs w:val="28"/>
                        </w:rPr>
                        <w:t xml:space="preserve">- Define Property </w:t>
                      </w:r>
                    </w:p>
                  </w:txbxContent>
                </v:textbox>
              </v:shape>
            </w:pict>
          </mc:Fallback>
        </mc:AlternateContent>
      </w: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AC3418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A37AD5" wp14:editId="27AC417B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5519792" cy="554230"/>
                <wp:effectExtent l="0" t="0" r="24130" b="17780"/>
                <wp:wrapNone/>
                <wp:docPr id="36" name="직사각형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CE4C2D-3008-472A-863A-70668FD884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792" cy="55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4471" w:rsidRPr="00AC3418" w:rsidRDefault="00F84471" w:rsidP="00AC3418">
                            <w:pPr>
                              <w:pStyle w:val="af8"/>
                              <w:spacing w:before="0" w:beforeAutospacing="0" w:after="0" w:afterAutospacing="0" w:line="360" w:lineRule="auto"/>
                              <w:ind w:left="720"/>
                            </w:pPr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Corbel"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 xml:space="preserve">  Display 3d Text</w:t>
                            </w:r>
                            <w:r>
                              <w:rPr>
                                <w:rFonts w:cstheme="minorBidi"/>
                                <w:color w:val="2C2C2C" w:themeColor="text1"/>
                                <w:kern w:val="24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1A37AD5" id="_x0000_s1055" style="position:absolute;margin-left:0;margin-top:4.15pt;width:434.65pt;height:43.6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" filled="f" strokecolor="#171717 [334]" strokeweight="1pt">
                <v:textbox>
                  <w:txbxContent>
                    <w:p w:rsidR="00F84471" w:rsidRPr="00AC3418" w:rsidRDefault="00F84471" w:rsidP="00AC3418">
                      <w:pPr>
                        <w:pStyle w:val="af8"/>
                        <w:spacing w:before="0" w:beforeAutospacing="0" w:after="0" w:afterAutospacing="0" w:line="360" w:lineRule="auto"/>
                        <w:ind w:left="720"/>
                      </w:pPr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TextBox</w:t>
                      </w:r>
                      <w:proofErr w:type="spell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Theme="minorHAnsi" w:eastAsiaTheme="minorEastAsia" w:hAnsi="Corbel"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 xml:space="preserve">  Display 3d Text</w:t>
                      </w:r>
                      <w:r>
                        <w:rPr>
                          <w:rFonts w:cstheme="minorBidi"/>
                          <w:color w:val="2C2C2C" w:themeColor="text1"/>
                          <w:kern w:val="24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14A28152" wp14:editId="3947EBF3">
            <wp:extent cx="2082982" cy="1090695"/>
            <wp:effectExtent l="0" t="0" r="0" b="0"/>
            <wp:docPr id="38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876A7865-001E-4515-9EC7-8F2F3EAC39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876A7865-001E-4515-9EC7-8F2F3EAC39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82" cy="10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18" w:rsidRDefault="00AC3418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6E7311" w:rsidRDefault="006E7311" w:rsidP="006E731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push button switch</w:t>
      </w: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4"/>
          <w:szCs w:val="24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ED3079" wp14:editId="6F697635">
                <wp:simplePos x="0" y="0"/>
                <wp:positionH relativeFrom="column">
                  <wp:posOffset>104775</wp:posOffset>
                </wp:positionH>
                <wp:positionV relativeFrom="paragraph">
                  <wp:posOffset>53975</wp:posOffset>
                </wp:positionV>
                <wp:extent cx="3674836" cy="923330"/>
                <wp:effectExtent l="0" t="0" r="0" b="0"/>
                <wp:wrapNone/>
                <wp:docPr id="73" name="직사각형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1CA68C-D328-4EA4-B569-8AF78C8F2B6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836" cy="923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471" w:rsidRDefault="00F84471" w:rsidP="008F58EE">
                            <w:pPr>
                              <w:pStyle w:val="af9"/>
                              <w:numPr>
                                <w:ilvl w:val="0"/>
                                <w:numId w:val="1"/>
                              </w:numPr>
                              <w:spacing w:before="0" w:after="0" w:line="240" w:lineRule="auto"/>
                              <w:ind w:leftChars="0"/>
                            </w:pPr>
                            <w:r>
                              <w:rPr>
                                <w:rFonts w:ascii="맑은 고딕" w:eastAsia="맑은 고딕" w:hAnsi="맑은 고딕" w:cs="+mn-cs" w:hint="eastAsia"/>
                                <w:color w:val="000000"/>
                                <w:kern w:val="24"/>
                              </w:rPr>
                              <w:t>Unity Event 정의</w:t>
                            </w:r>
                          </w:p>
                          <w:p w:rsidR="00F84471" w:rsidRDefault="00F84471" w:rsidP="008F58EE">
                            <w:pPr>
                              <w:pStyle w:val="af9"/>
                              <w:numPr>
                                <w:ilvl w:val="1"/>
                                <w:numId w:val="1"/>
                              </w:numPr>
                              <w:spacing w:before="0" w:after="0" w:line="240" w:lineRule="auto"/>
                              <w:ind w:leftChars="0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UnityEventButton</w:t>
                            </w:r>
                            <w:proofErr w:type="spellEnd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Button_Down</w:t>
                            </w:r>
                            <w:proofErr w:type="spellEnd"/>
                          </w:p>
                          <w:p w:rsidR="00F84471" w:rsidRDefault="00F84471" w:rsidP="008F58EE">
                            <w:pPr>
                              <w:pStyle w:val="af9"/>
                              <w:numPr>
                                <w:ilvl w:val="1"/>
                                <w:numId w:val="1"/>
                              </w:numPr>
                              <w:spacing w:before="0" w:after="0" w:line="240" w:lineRule="auto"/>
                              <w:ind w:leftChars="0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UnityEventButton</w:t>
                            </w:r>
                            <w:proofErr w:type="spellEnd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Button_Up</w:t>
                            </w:r>
                            <w:proofErr w:type="spellEnd"/>
                          </w:p>
                          <w:p w:rsidR="00F84471" w:rsidRDefault="00F84471" w:rsidP="008F58EE">
                            <w:pPr>
                              <w:pStyle w:val="af9"/>
                              <w:numPr>
                                <w:ilvl w:val="1"/>
                                <w:numId w:val="1"/>
                              </w:numPr>
                              <w:spacing w:before="0" w:after="0" w:line="240" w:lineRule="auto"/>
                              <w:ind w:leftChars="0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UnityEventButton</w:t>
                            </w:r>
                            <w:proofErr w:type="spellEnd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Button_Press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D3079" id="직사각형 33" o:spid="_x0000_s1056" style="position:absolute;margin-left:8.25pt;margin-top:4.25pt;width:289.35pt;height:72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" filled="f" stroked="f">
                <v:textbox style="mso-fit-shape-to-text:t">
                  <w:txbxContent>
                    <w:p w:rsidR="00F84471" w:rsidRDefault="00F84471" w:rsidP="008F58EE">
                      <w:pPr>
                        <w:pStyle w:val="af9"/>
                        <w:numPr>
                          <w:ilvl w:val="0"/>
                          <w:numId w:val="1"/>
                        </w:numPr>
                        <w:spacing w:before="0" w:after="0" w:line="240" w:lineRule="auto"/>
                        <w:ind w:leftChars="0"/>
                      </w:pPr>
                      <w:r>
                        <w:rPr>
                          <w:rFonts w:ascii="맑은 고딕" w:eastAsia="맑은 고딕" w:hAnsi="맑은 고딕" w:cs="+mn-cs" w:hint="eastAsia"/>
                          <w:color w:val="000000"/>
                          <w:kern w:val="24"/>
                        </w:rPr>
                        <w:t>Unity Event 정의</w:t>
                      </w:r>
                    </w:p>
                    <w:p w:rsidR="00F84471" w:rsidRDefault="00F84471" w:rsidP="008F58EE">
                      <w:pPr>
                        <w:pStyle w:val="af9"/>
                        <w:numPr>
                          <w:ilvl w:val="1"/>
                          <w:numId w:val="1"/>
                        </w:numPr>
                        <w:spacing w:before="0" w:after="0" w:line="240" w:lineRule="auto"/>
                        <w:ind w:leftChars="0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UnityEventButton</w:t>
                      </w:r>
                      <w:proofErr w:type="spellEnd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Button_Down</w:t>
                      </w:r>
                      <w:proofErr w:type="spellEnd"/>
                    </w:p>
                    <w:p w:rsidR="00F84471" w:rsidRDefault="00F84471" w:rsidP="008F58EE">
                      <w:pPr>
                        <w:pStyle w:val="af9"/>
                        <w:numPr>
                          <w:ilvl w:val="1"/>
                          <w:numId w:val="1"/>
                        </w:numPr>
                        <w:spacing w:before="0" w:after="0" w:line="240" w:lineRule="auto"/>
                        <w:ind w:leftChars="0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UnityEventButton</w:t>
                      </w:r>
                      <w:proofErr w:type="spellEnd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Button_Up</w:t>
                      </w:r>
                      <w:proofErr w:type="spellEnd"/>
                    </w:p>
                    <w:p w:rsidR="00F84471" w:rsidRDefault="00F84471" w:rsidP="008F58EE">
                      <w:pPr>
                        <w:pStyle w:val="af9"/>
                        <w:numPr>
                          <w:ilvl w:val="1"/>
                          <w:numId w:val="1"/>
                        </w:numPr>
                        <w:spacing w:before="0" w:after="0" w:line="240" w:lineRule="auto"/>
                        <w:ind w:leftChars="0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UnityEventButton</w:t>
                      </w:r>
                      <w:proofErr w:type="spellEnd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맑은 고딕" w:hAnsi="Calibri" w:cs="+mn-cs"/>
                          <w:color w:val="000000"/>
                          <w:kern w:val="24"/>
                          <w:sz w:val="28"/>
                          <w:szCs w:val="28"/>
                        </w:rPr>
                        <w:t>Button_Press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4FDCD9" wp14:editId="74D84007">
                <wp:simplePos x="0" y="0"/>
                <wp:positionH relativeFrom="margin">
                  <wp:posOffset>4009390</wp:posOffset>
                </wp:positionH>
                <wp:positionV relativeFrom="paragraph">
                  <wp:posOffset>58420</wp:posOffset>
                </wp:positionV>
                <wp:extent cx="1838325" cy="1276350"/>
                <wp:effectExtent l="0" t="0" r="28575" b="19050"/>
                <wp:wrapNone/>
                <wp:docPr id="66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67" name="직사각형 67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ButtonBase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직사각형 68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3DVRUI_PushButton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직선 화살표 연결선 69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0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FDCD9" id="그룹 43" o:spid="_x0000_s1057" style="position:absolute;margin-left:315.7pt;margin-top:4.6pt;width:144.75pt;height:100.5pt;z-index:251677696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">
                <v:rect id="직사각형 67" o:spid="_x0000_s1058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" filled="f" strokecolor="#0d0d0d" strokeweight="1pt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ButtonBase</w:t>
                        </w:r>
                        <w:proofErr w:type="spellEnd"/>
                      </w:p>
                    </w:txbxContent>
                  </v:textbox>
                </v:rect>
                <v:rect id="직사각형 68" o:spid="_x0000_s1059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" filled="f" strokecolor="windowText" strokeweight="1pt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3DVRUI_PushButton</w:t>
                        </w:r>
                      </w:p>
                    </w:txbxContent>
                  </v:textbox>
                </v:rect>
                <v:shape id="직선 화살표 연결선 69" o:spid="_x0000_s1060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" strokecolor="windowText" strokeweight=".5pt">
                  <v:stroke endarrow="block" joinstyle="miter"/>
                </v:shape>
                <v:shape id="TextBox 32" o:spid="_x0000_s1061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6E7311" w:rsidRPr="006E7311" w:rsidRDefault="006E7311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>모델링의 컬러 및 재질 수정</w:t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407AB1A0" wp14:editId="3DFD1919">
            <wp:extent cx="2352675" cy="2589697"/>
            <wp:effectExtent l="0" t="0" r="0" b="1270"/>
            <wp:docPr id="74" name="그림 17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AC71C58-DDE8-4CB8-8CB2-111E44B35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3AC71C58-DDE8-4CB8-8CB2-111E44B35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370" cy="26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Pr="006E7311" w:rsidRDefault="006E7311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>Unity Event 정의 Unity Interface</w:t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6AED3148" wp14:editId="288895A3">
            <wp:extent cx="4181475" cy="1989698"/>
            <wp:effectExtent l="0" t="0" r="0" b="0"/>
            <wp:docPr id="39" name="그림 38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95A7BB-56EA-4F93-AFC3-ED0B777EE5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8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3B95A7BB-56EA-4F93-AFC3-ED0B777EE5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76" cy="20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Pr="006E7311" w:rsidRDefault="006E7311" w:rsidP="006E731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6E7311" w:rsidRDefault="006E7311" w:rsidP="006E731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Rocker switch</w:t>
      </w: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031A58" wp14:editId="15167F68">
                <wp:simplePos x="0" y="0"/>
                <wp:positionH relativeFrom="margin">
                  <wp:align>left</wp:align>
                </wp:positionH>
                <wp:positionV relativeFrom="paragraph">
                  <wp:posOffset>58420</wp:posOffset>
                </wp:positionV>
                <wp:extent cx="3432709" cy="677108"/>
                <wp:effectExtent l="0" t="0" r="0" b="0"/>
                <wp:wrapNone/>
                <wp:docPr id="83" name="직사각형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BDEDC8-913B-45E5-A9CA-E8518B5B3BA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709" cy="6771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4471" w:rsidRPr="00465341" w:rsidRDefault="00F84471" w:rsidP="008F58EE">
                            <w:pPr>
                              <w:pStyle w:val="af9"/>
                              <w:numPr>
                                <w:ilvl w:val="0"/>
                                <w:numId w:val="2"/>
                              </w:numPr>
                              <w:spacing w:before="0" w:after="0" w:line="240" w:lineRule="auto"/>
                              <w:ind w:leftChars="0"/>
                            </w:pPr>
                            <w:r w:rsidRPr="00465341">
                              <w:rPr>
                                <w:rFonts w:ascii="맑은 고딕" w:eastAsia="맑은 고딕" w:hAnsi="맑은 고딕" w:cs="+mn-cs" w:hint="eastAsia"/>
                                <w:color w:val="000000"/>
                                <w:kern w:val="24"/>
                              </w:rPr>
                              <w:t>Unity Event 정의</w:t>
                            </w:r>
                          </w:p>
                          <w:p w:rsidR="00F84471" w:rsidRPr="00465341" w:rsidRDefault="00F84471" w:rsidP="008F58EE">
                            <w:pPr>
                              <w:pStyle w:val="af9"/>
                              <w:numPr>
                                <w:ilvl w:val="1"/>
                                <w:numId w:val="2"/>
                              </w:numPr>
                              <w:spacing w:before="0" w:after="0" w:line="240" w:lineRule="auto"/>
                              <w:ind w:leftChars="0"/>
                            </w:pPr>
                            <w:proofErr w:type="spellStart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>UnityEventButton</w:t>
                            </w:r>
                            <w:proofErr w:type="spellEnd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>Switch_On</w:t>
                            </w:r>
                            <w:proofErr w:type="spellEnd"/>
                          </w:p>
                          <w:p w:rsidR="00F84471" w:rsidRPr="00465341" w:rsidRDefault="00F84471" w:rsidP="008F58EE">
                            <w:pPr>
                              <w:pStyle w:val="af9"/>
                              <w:numPr>
                                <w:ilvl w:val="1"/>
                                <w:numId w:val="2"/>
                              </w:numPr>
                              <w:spacing w:before="0" w:after="0" w:line="240" w:lineRule="auto"/>
                              <w:ind w:leftChars="0"/>
                            </w:pPr>
                            <w:proofErr w:type="spellStart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>UnityEventButton</w:t>
                            </w:r>
                            <w:proofErr w:type="spellEnd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 w:rsidRPr="00465341">
                              <w:rPr>
                                <w:rFonts w:ascii="Calibri" w:eastAsia="맑은 고딕" w:hAnsi="Calibri" w:cs="+mn-cs"/>
                                <w:color w:val="000000"/>
                                <w:kern w:val="24"/>
                              </w:rPr>
                              <w:t>Switch_Off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31A58" id="직사각형 20" o:spid="_x0000_s1062" style="position:absolute;margin-left:0;margin-top:4.6pt;width:270.3pt;height:53.3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" filled="f" stroked="f">
                <v:textbox style="mso-fit-shape-to-text:t">
                  <w:txbxContent>
                    <w:p w:rsidR="00F84471" w:rsidRPr="00465341" w:rsidRDefault="00F84471" w:rsidP="008F58EE">
                      <w:pPr>
                        <w:pStyle w:val="af9"/>
                        <w:numPr>
                          <w:ilvl w:val="0"/>
                          <w:numId w:val="2"/>
                        </w:numPr>
                        <w:spacing w:before="0" w:after="0" w:line="240" w:lineRule="auto"/>
                        <w:ind w:leftChars="0"/>
                      </w:pPr>
                      <w:r w:rsidRPr="00465341">
                        <w:rPr>
                          <w:rFonts w:ascii="맑은 고딕" w:eastAsia="맑은 고딕" w:hAnsi="맑은 고딕" w:cs="+mn-cs" w:hint="eastAsia"/>
                          <w:color w:val="000000"/>
                          <w:kern w:val="24"/>
                        </w:rPr>
                        <w:t>Unity Event 정의</w:t>
                      </w:r>
                    </w:p>
                    <w:p w:rsidR="00F84471" w:rsidRPr="00465341" w:rsidRDefault="00F84471" w:rsidP="008F58EE">
                      <w:pPr>
                        <w:pStyle w:val="af9"/>
                        <w:numPr>
                          <w:ilvl w:val="1"/>
                          <w:numId w:val="2"/>
                        </w:numPr>
                        <w:spacing w:before="0" w:after="0" w:line="240" w:lineRule="auto"/>
                        <w:ind w:leftChars="0"/>
                      </w:pPr>
                      <w:proofErr w:type="spellStart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>UnityEventButton</w:t>
                      </w:r>
                      <w:proofErr w:type="spellEnd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>Switch_On</w:t>
                      </w:r>
                      <w:proofErr w:type="spellEnd"/>
                    </w:p>
                    <w:p w:rsidR="00F84471" w:rsidRPr="00465341" w:rsidRDefault="00F84471" w:rsidP="008F58EE">
                      <w:pPr>
                        <w:pStyle w:val="af9"/>
                        <w:numPr>
                          <w:ilvl w:val="1"/>
                          <w:numId w:val="2"/>
                        </w:numPr>
                        <w:spacing w:before="0" w:after="0" w:line="240" w:lineRule="auto"/>
                        <w:ind w:leftChars="0"/>
                      </w:pPr>
                      <w:proofErr w:type="spellStart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>UnityEventButton</w:t>
                      </w:r>
                      <w:proofErr w:type="spellEnd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 xml:space="preserve"> </w:t>
                      </w:r>
                      <w:proofErr w:type="spellStart"/>
                      <w:r w:rsidRPr="00465341">
                        <w:rPr>
                          <w:rFonts w:ascii="Calibri" w:eastAsia="맑은 고딕" w:hAnsi="Calibri" w:cs="+mn-cs"/>
                          <w:color w:val="000000"/>
                          <w:kern w:val="24"/>
                        </w:rPr>
                        <w:t>Switch_Off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Pr="0046534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 w:cs="+mn-cs"/>
          <w:color w:val="000000"/>
          <w:kern w:val="24"/>
          <w:sz w:val="20"/>
          <w:szCs w:val="20"/>
        </w:rPr>
      </w:pPr>
      <w:r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-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모델링의 컬러 및 </w:t>
      </w:r>
      <w:proofErr w:type="spellStart"/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>Matrial</w:t>
      </w:r>
      <w:proofErr w:type="spellEnd"/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 xml:space="preserve">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수정 가능 </w:t>
      </w:r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>(Unity Editor)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>하게 함</w:t>
      </w:r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>.</w:t>
      </w: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 w:cs="+mn-cs"/>
          <w:color w:val="000000"/>
          <w:kern w:val="24"/>
          <w:sz w:val="20"/>
          <w:szCs w:val="20"/>
        </w:rPr>
      </w:pPr>
      <w:r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-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>서로 따른 버튼 오브젝트를 하나처럼</w:t>
      </w:r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 xml:space="preserve"> 보이게 처리</w:t>
      </w:r>
    </w:p>
    <w:p w:rsidR="00F84471" w:rsidRPr="00465341" w:rsidRDefault="00465341" w:rsidP="00465341">
      <w:pPr>
        <w:wordWrap w:val="0"/>
        <w:spacing w:before="75" w:after="0" w:line="216" w:lineRule="auto"/>
        <w:ind w:leftChars="50" w:left="310" w:hangingChars="100" w:hanging="200"/>
        <w:rPr>
          <w:rFonts w:ascii="굴림" w:eastAsia="굴림" w:hAnsi="굴림" w:cs="+mn-cs"/>
          <w:color w:val="000000"/>
          <w:kern w:val="24"/>
          <w:sz w:val="20"/>
          <w:szCs w:val="20"/>
        </w:rPr>
      </w:pPr>
      <w:r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 xml:space="preserve">-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중간 정도에 값에서 버튼을 </w:t>
      </w:r>
      <w:proofErr w:type="gramStart"/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 xml:space="preserve">Release 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>시킬</w:t>
      </w:r>
      <w:proofErr w:type="gramEnd"/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 때 처리</w:t>
      </w:r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br/>
        <w:t>(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>많이 기울어 진</w:t>
      </w:r>
      <w:r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 xml:space="preserve"> </w:t>
      </w:r>
      <w:r w:rsidR="00F84471" w:rsidRPr="00465341">
        <w:rPr>
          <w:rFonts w:ascii="굴림" w:eastAsia="굴림" w:hAnsi="굴림" w:cs="+mn-cs" w:hint="eastAsia"/>
          <w:color w:val="000000"/>
          <w:kern w:val="24"/>
          <w:sz w:val="20"/>
          <w:szCs w:val="20"/>
          <w:u w:val="single"/>
        </w:rPr>
        <w:t>쪽으로</w:t>
      </w:r>
      <w:r w:rsidR="00F84471" w:rsidRPr="00465341">
        <w:rPr>
          <w:rFonts w:ascii="굴림" w:eastAsia="굴림" w:hAnsi="굴림" w:cs="+mn-cs"/>
          <w:color w:val="000000"/>
          <w:kern w:val="24"/>
          <w:sz w:val="20"/>
          <w:szCs w:val="20"/>
          <w:u w:val="single"/>
        </w:rPr>
        <w:t xml:space="preserve"> 처리 함)</w:t>
      </w:r>
    </w:p>
    <w:p w:rsidR="006E7311" w:rsidRPr="00465341" w:rsidRDefault="0046534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5CD8803" wp14:editId="78E7C689">
                <wp:simplePos x="0" y="0"/>
                <wp:positionH relativeFrom="margin">
                  <wp:posOffset>4047490</wp:posOffset>
                </wp:positionH>
                <wp:positionV relativeFrom="paragraph">
                  <wp:posOffset>172720</wp:posOffset>
                </wp:positionV>
                <wp:extent cx="1838325" cy="1276350"/>
                <wp:effectExtent l="0" t="0" r="28575" b="19050"/>
                <wp:wrapNone/>
                <wp:docPr id="75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76" name="직사각형 76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ButtonBase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직사각형 77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3DVRUI_Rocker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8" name="직선 화살표 연결선 78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9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6E731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D8803" id="_x0000_s1063" style="position:absolute;margin-left:318.7pt;margin-top:13.6pt;width:144.75pt;height:100.5pt;z-index:251681792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">
                <v:rect id="직사각형 76" o:spid="_x0000_s106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" filled="f" strokecolor="#0d0d0d" strokeweight="1pt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ButtonBase</w:t>
                        </w:r>
                        <w:proofErr w:type="spellEnd"/>
                      </w:p>
                    </w:txbxContent>
                  </v:textbox>
                </v:rect>
                <v:rect id="직사각형 77" o:spid="_x0000_s106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" filled="f" strokecolor="windowText" strokeweight="1pt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3DVRUI_Rocker</w:t>
                        </w:r>
                      </w:p>
                    </w:txbxContent>
                  </v:textbox>
                </v:rect>
                <v:shape id="직선 화살표 연결선 78" o:spid="_x0000_s106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" strokecolor="windowText" strokeweight=".5pt">
                  <v:stroke endarrow="block" joinstyle="miter"/>
                </v:shape>
                <v:shape id="TextBox 32" o:spid="_x0000_s106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<v:textbox>
                    <w:txbxContent>
                      <w:p w:rsidR="00F84471" w:rsidRPr="006E7311" w:rsidRDefault="00F84471" w:rsidP="006E731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6E7311" w:rsidRPr="006E7311" w:rsidRDefault="006E7311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>Unity Event 정의 Unity Interface</w:t>
      </w:r>
    </w:p>
    <w:p w:rsidR="006E7311" w:rsidRDefault="006E7311" w:rsidP="006E731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6E7311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35A71843" wp14:editId="3CB087B0">
            <wp:extent cx="3666074" cy="1744452"/>
            <wp:effectExtent l="0" t="0" r="0" b="8255"/>
            <wp:docPr id="84" name="그림 22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BB1DB14-A3D3-41FC-9C1F-094F33ABCE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8BB1DB14-A3D3-41FC-9C1F-094F33ABCE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74" cy="17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11" w:rsidRDefault="006E731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465341" w:rsidRDefault="00465341" w:rsidP="0046534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slide switch</w:t>
      </w:r>
    </w:p>
    <w:p w:rsidR="00465341" w:rsidRDefault="0046534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On/Off 의 중간 값은 없다 밀다가 놓는 순간 많이 기울어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진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쪽으로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값을 설정한다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중간 값은 버튼 자체가 불량이다</w:t>
      </w:r>
      <w:proofErr w:type="gramStart"/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>.(</w:t>
      </w:r>
      <w:proofErr w:type="gramEnd"/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값 자체는 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On/Off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존재하게 만든다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>.)</w:t>
      </w: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버튼의 각종 감도 등 설정 값을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설정.</w:t>
      </w:r>
    </w:p>
    <w:p w:rsidR="00465341" w:rsidRP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D18C301" wp14:editId="09FDAE38">
                <wp:simplePos x="0" y="0"/>
                <wp:positionH relativeFrom="margin">
                  <wp:posOffset>4047490</wp:posOffset>
                </wp:positionH>
                <wp:positionV relativeFrom="paragraph">
                  <wp:posOffset>172720</wp:posOffset>
                </wp:positionV>
                <wp:extent cx="1838325" cy="1276350"/>
                <wp:effectExtent l="0" t="0" r="28575" b="19050"/>
                <wp:wrapNone/>
                <wp:docPr id="85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86" name="직사각형 86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ButtonBase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7" name="직사각형 87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46534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3DVRUI_Slide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88" name="직선 화살표 연결선 88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9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18C301" id="_x0000_s1068" style="position:absolute;margin-left:318.7pt;margin-top:13.6pt;width:144.75pt;height:100.5pt;z-index:251685888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">
                <v:rect id="직사각형 86" o:spid="_x0000_s106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" filled="f" strokecolor="#0d0d0d" strokeweight="1pt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ButtonBase</w:t>
                        </w:r>
                        <w:proofErr w:type="spellEnd"/>
                      </w:p>
                    </w:txbxContent>
                  </v:textbox>
                </v:rect>
                <v:rect id="직사각형 87" o:spid="_x0000_s107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" filled="f" strokecolor="windowText" strokeweight="1pt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46534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3DVRUI_Slide</w:t>
                        </w:r>
                      </w:p>
                    </w:txbxContent>
                  </v:textbox>
                </v:rect>
                <v:shape id="직선 화살표 연결선 88" o:spid="_x0000_s107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" strokecolor="windowText" strokeweight=".5pt">
                  <v:stroke endarrow="block" joinstyle="miter"/>
                </v:shape>
                <v:shape id="TextBox 32" o:spid="_x0000_s107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Pr="006E7311" w:rsidRDefault="00465341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 xml:space="preserve">Unity 오브젝트 </w:t>
      </w:r>
      <w:proofErr w:type="gramStart"/>
      <w:r>
        <w:rPr>
          <w:rFonts w:ascii="맑은 고딕" w:eastAsia="맑은 고딕" w:hAnsi="맑은 고딕" w:cs="+mn-cs" w:hint="eastAsia"/>
          <w:color w:val="000000"/>
          <w:kern w:val="24"/>
        </w:rPr>
        <w:t>설정  Unity</w:t>
      </w:r>
      <w:proofErr w:type="gramEnd"/>
      <w:r>
        <w:rPr>
          <w:rFonts w:ascii="맑은 고딕" w:eastAsia="맑은 고딕" w:hAnsi="맑은 고딕" w:cs="+mn-cs" w:hint="eastAsia"/>
          <w:color w:val="000000"/>
          <w:kern w:val="24"/>
        </w:rPr>
        <w:t xml:space="preserve"> Interface</w:t>
      </w: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465341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7F888507" wp14:editId="29E3975D">
            <wp:extent cx="5505043" cy="1200348"/>
            <wp:effectExtent l="0" t="0" r="635" b="0"/>
            <wp:docPr id="91" name="그림 23" descr="전자기기, 도로이(가) 표시된 사진&#10;&#10;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5D48BA7-3F5E-4269-9D9D-60AF3D043D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 descr="전자기기, 도로이(가) 표시된 사진&#10;&#10;높은 신뢰도로 생성된 설명">
                      <a:extLst>
                        <a:ext uri="{FF2B5EF4-FFF2-40B4-BE49-F238E27FC236}">
                          <a16:creationId xmlns:a16="http://schemas.microsoft.com/office/drawing/2014/main" id="{D5D48BA7-3F5E-4269-9D9D-60AF3D043D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43" cy="12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41" w:rsidRDefault="00465341" w:rsidP="0046534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465341" w:rsidRDefault="00465341" w:rsidP="0046534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lastRenderedPageBreak/>
        <w:t>toggle</w:t>
      </w:r>
      <w:r>
        <w:rPr>
          <w:rFonts w:ascii="굴림" w:eastAsia="굴림" w:hAnsi="굴림" w:cs="바탕체"/>
        </w:rPr>
        <w:t xml:space="preserve"> switch</w:t>
      </w:r>
    </w:p>
    <w:p w:rsidR="00465341" w:rsidRDefault="00465341" w:rsidP="0046534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tabs>
          <w:tab w:val="num" w:pos="1440"/>
        </w:tabs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>On/Off 의 중간 값은 없음 놓는 순간 많이 기울어 진 쪽으로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값을 설정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F84471" w:rsidRPr="00465341" w:rsidRDefault="00465341" w:rsidP="00465341">
      <w:pPr>
        <w:tabs>
          <w:tab w:val="num" w:pos="1440"/>
        </w:tabs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값 자체는 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On/Off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존재하게 만든다</w:t>
      </w:r>
      <w:r w:rsidR="00F84471" w:rsidRPr="0046534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Pr="00465341" w:rsidRDefault="00465341" w:rsidP="00465341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46534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버튼의 각종 감도 등 설정 값을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설정.</w:t>
      </w:r>
    </w:p>
    <w:p w:rsidR="00465341" w:rsidRP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05EDD0D" wp14:editId="4253145D">
                <wp:simplePos x="0" y="0"/>
                <wp:positionH relativeFrom="margin">
                  <wp:posOffset>4047490</wp:posOffset>
                </wp:positionH>
                <wp:positionV relativeFrom="paragraph">
                  <wp:posOffset>172720</wp:posOffset>
                </wp:positionV>
                <wp:extent cx="1838325" cy="1276350"/>
                <wp:effectExtent l="0" t="0" r="28575" b="19050"/>
                <wp:wrapNone/>
                <wp:docPr id="92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93" name="직사각형 93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 w:rsidRPr="006E731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ButtonBase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4" name="직사각형 94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465341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3DVRUI_Toggle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5" name="직선 화살표 연결선 95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6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46534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EDD0D" id="_x0000_s1073" style="position:absolute;margin-left:318.7pt;margin-top:13.6pt;width:144.75pt;height:100.5pt;z-index:251687936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">
                <v:rect id="직사각형 93" o:spid="_x0000_s107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" filled="f" strokecolor="#0d0d0d" strokeweight="1pt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 w:rsidRPr="006E731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ButtonBase</w:t>
                        </w:r>
                        <w:proofErr w:type="spellEnd"/>
                      </w:p>
                    </w:txbxContent>
                  </v:textbox>
                </v:rect>
                <v:rect id="직사각형 94" o:spid="_x0000_s107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" filled="f" strokecolor="windowText" strokeweight="1pt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465341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3DVRUI_Toggle</w:t>
                        </w:r>
                      </w:p>
                    </w:txbxContent>
                  </v:textbox>
                </v:rect>
                <v:shape id="직선 화살표 연결선 95" o:spid="_x0000_s107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" strokecolor="windowText" strokeweight=".5pt">
                  <v:stroke endarrow="block" joinstyle="miter"/>
                </v:shape>
                <v:shape id="TextBox 32" o:spid="_x0000_s107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tMwgAAANs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" filled="f" stroked="f">
                  <v:textbox>
                    <w:txbxContent>
                      <w:p w:rsidR="00F84471" w:rsidRPr="006E7311" w:rsidRDefault="00F84471" w:rsidP="0046534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379E2F99" wp14:editId="4A94CCDC">
            <wp:extent cx="3619657" cy="1739053"/>
            <wp:effectExtent l="0" t="0" r="0" b="0"/>
            <wp:docPr id="10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86B955C9-EBBE-4C29-8DD8-F47B0FA307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86B955C9-EBBE-4C29-8DD8-F47B0FA307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57" cy="17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71" w:rsidRPr="00465341" w:rsidRDefault="00F8447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</w:rPr>
      </w:pPr>
      <w:r w:rsidRPr="00465341">
        <w:rPr>
          <w:rFonts w:ascii="굴림" w:eastAsia="굴림" w:hAnsi="굴림" w:hint="eastAsia"/>
          <w:color w:val="2C2C2C" w:themeColor="text1"/>
          <w:kern w:val="24"/>
        </w:rPr>
        <w:t>동작의 원리</w:t>
      </w:r>
    </w:p>
    <w:p w:rsidR="00465341" w:rsidRDefault="00465341" w:rsidP="00465341">
      <w:pPr>
        <w:wordWrap w:val="0"/>
        <w:spacing w:before="75" w:after="0" w:line="216" w:lineRule="auto"/>
        <w:ind w:left="110" w:hangingChars="50" w:hanging="110"/>
        <w:rPr>
          <w:rFonts w:ascii="굴림" w:eastAsia="굴림" w:hAnsi="굴림"/>
          <w:color w:val="2C2C2C" w:themeColor="text1"/>
          <w:kern w:val="24"/>
        </w:rPr>
      </w:pPr>
      <w:r>
        <w:rPr>
          <w:rFonts w:ascii="굴림" w:eastAsia="굴림" w:hAnsi="굴림" w:cs="바탕" w:hint="eastAsia"/>
          <w:color w:val="2C2C2C" w:themeColor="text1"/>
          <w:kern w:val="24"/>
        </w:rPr>
        <w:t>-</w:t>
      </w:r>
      <w:r>
        <w:rPr>
          <w:rFonts w:ascii="굴림" w:eastAsia="굴림" w:hAnsi="굴림" w:cs="바탕"/>
          <w:color w:val="2C2C2C" w:themeColor="text1"/>
          <w:kern w:val="24"/>
        </w:rPr>
        <w:t xml:space="preserve"> </w:t>
      </w:r>
      <w:proofErr w:type="spellStart"/>
      <w:r w:rsidR="00F84471" w:rsidRPr="00465341">
        <w:rPr>
          <w:rFonts w:ascii="굴림" w:eastAsia="굴림" w:hAnsi="굴림" w:cs="바탕" w:hint="eastAsia"/>
          <w:color w:val="2C2C2C" w:themeColor="text1"/>
          <w:kern w:val="24"/>
        </w:rPr>
        <w:t>밀조작</w:t>
      </w:r>
      <w:proofErr w:type="spellEnd"/>
      <w:r w:rsidR="00F84471" w:rsidRPr="00465341">
        <w:rPr>
          <w:rFonts w:ascii="굴림" w:eastAsia="굴림" w:hAnsi="굴림"/>
          <w:color w:val="2C2C2C" w:themeColor="text1"/>
          <w:kern w:val="24"/>
        </w:rPr>
        <w:t xml:space="preserve"> 손잡이 LEVER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를 아래위로 </w:t>
      </w:r>
      <w:proofErr w:type="spellStart"/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제끼면</w:t>
      </w:r>
      <w:proofErr w:type="spellEnd"/>
      <w:r w:rsidR="00F84471" w:rsidRPr="00465341">
        <w:rPr>
          <w:rFonts w:ascii="굴림" w:eastAsia="굴림" w:hAnsi="굴림"/>
          <w:color w:val="2C2C2C" w:themeColor="text1"/>
          <w:kern w:val="24"/>
        </w:rPr>
        <w:t xml:space="preserve"> BALL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을 중심으로 시소가 작동되어</w:t>
      </w:r>
      <w:r>
        <w:rPr>
          <w:rFonts w:ascii="굴림" w:eastAsia="굴림" w:hAnsi="굴림" w:hint="eastAsia"/>
          <w:color w:val="2C2C2C" w:themeColor="text1"/>
          <w:kern w:val="24"/>
        </w:rPr>
        <w:t xml:space="preserve"> 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 </w:t>
      </w:r>
    </w:p>
    <w:p w:rsidR="00465341" w:rsidRPr="00465341" w:rsidRDefault="00F84471" w:rsidP="00465341">
      <w:pPr>
        <w:wordWrap w:val="0"/>
        <w:spacing w:before="75" w:after="0" w:line="216" w:lineRule="auto"/>
        <w:ind w:leftChars="50" w:left="110" w:firstLineChars="50" w:firstLine="110"/>
        <w:rPr>
          <w:rFonts w:ascii="굴림" w:eastAsia="굴림" w:hAnsi="굴림"/>
          <w:color w:val="2C2C2C" w:themeColor="text1"/>
          <w:kern w:val="24"/>
        </w:rPr>
      </w:pPr>
      <w:r w:rsidRPr="00465341">
        <w:rPr>
          <w:rFonts w:ascii="굴림" w:eastAsia="굴림" w:hAnsi="굴림"/>
          <w:color w:val="2C2C2C" w:themeColor="text1"/>
          <w:kern w:val="24"/>
        </w:rPr>
        <w:t>CONTACT</w:t>
      </w:r>
      <w:r w:rsidRPr="00465341">
        <w:rPr>
          <w:rFonts w:ascii="굴림" w:eastAsia="굴림" w:hAnsi="굴림" w:hint="eastAsia"/>
          <w:color w:val="2C2C2C" w:themeColor="text1"/>
          <w:kern w:val="24"/>
        </w:rPr>
        <w:t xml:space="preserve">가 다시 </w:t>
      </w:r>
      <w:proofErr w:type="spellStart"/>
      <w:r w:rsidRPr="00465341">
        <w:rPr>
          <w:rFonts w:ascii="굴림" w:eastAsia="굴림" w:hAnsi="굴림" w:hint="eastAsia"/>
          <w:color w:val="2C2C2C" w:themeColor="text1"/>
          <w:kern w:val="24"/>
        </w:rPr>
        <w:t>시소동작을</w:t>
      </w:r>
      <w:proofErr w:type="spellEnd"/>
      <w:r w:rsidRPr="00465341">
        <w:rPr>
          <w:rFonts w:ascii="굴림" w:eastAsia="굴림" w:hAnsi="굴림" w:hint="eastAsia"/>
          <w:color w:val="2C2C2C" w:themeColor="text1"/>
          <w:kern w:val="24"/>
        </w:rPr>
        <w:t xml:space="preserve"> 해서 그림과 같이 </w:t>
      </w:r>
      <w:r w:rsidRPr="00465341">
        <w:rPr>
          <w:rFonts w:ascii="굴림" w:eastAsia="굴림" w:hAnsi="굴림"/>
          <w:color w:val="2C2C2C" w:themeColor="text1"/>
          <w:kern w:val="24"/>
        </w:rPr>
        <w:t>A</w:t>
      </w:r>
      <w:r w:rsidRPr="00465341">
        <w:rPr>
          <w:rFonts w:ascii="굴림" w:eastAsia="굴림" w:hAnsi="굴림" w:hint="eastAsia"/>
          <w:color w:val="2C2C2C" w:themeColor="text1"/>
          <w:kern w:val="24"/>
        </w:rPr>
        <w:t xml:space="preserve">와 </w:t>
      </w:r>
      <w:r w:rsidRPr="00465341">
        <w:rPr>
          <w:rFonts w:ascii="굴림" w:eastAsia="굴림" w:hAnsi="굴림"/>
          <w:color w:val="2C2C2C" w:themeColor="text1"/>
          <w:kern w:val="24"/>
        </w:rPr>
        <w:t>COM</w:t>
      </w:r>
      <w:r w:rsidRPr="00465341">
        <w:rPr>
          <w:rFonts w:ascii="굴림" w:eastAsia="굴림" w:hAnsi="굴림" w:hint="eastAsia"/>
          <w:color w:val="2C2C2C" w:themeColor="text1"/>
          <w:kern w:val="24"/>
        </w:rPr>
        <w:t xml:space="preserve">이 붙었다가 반대로 </w:t>
      </w:r>
    </w:p>
    <w:p w:rsidR="00F84471" w:rsidRPr="00465341" w:rsidRDefault="00F84471" w:rsidP="00465341">
      <w:pPr>
        <w:wordWrap w:val="0"/>
        <w:spacing w:before="75" w:after="0" w:line="216" w:lineRule="auto"/>
        <w:ind w:firstLineChars="100" w:firstLine="220"/>
        <w:rPr>
          <w:rFonts w:ascii="굴림" w:eastAsia="굴림" w:hAnsi="굴림"/>
          <w:color w:val="2C2C2C" w:themeColor="text1"/>
          <w:kern w:val="24"/>
        </w:rPr>
      </w:pPr>
      <w:proofErr w:type="spellStart"/>
      <w:r w:rsidRPr="00465341">
        <w:rPr>
          <w:rFonts w:ascii="굴림" w:eastAsia="굴림" w:hAnsi="굴림" w:cs="바탕" w:hint="eastAsia"/>
          <w:color w:val="2C2C2C" w:themeColor="text1"/>
          <w:kern w:val="24"/>
        </w:rPr>
        <w:t>제끼면</w:t>
      </w:r>
      <w:proofErr w:type="spellEnd"/>
      <w:r w:rsidRPr="00465341">
        <w:rPr>
          <w:rFonts w:ascii="굴림" w:eastAsia="굴림" w:hAnsi="굴림"/>
          <w:color w:val="2C2C2C" w:themeColor="text1"/>
          <w:kern w:val="24"/>
        </w:rPr>
        <w:t xml:space="preserve"> B</w:t>
      </w:r>
      <w:r w:rsidRPr="00465341">
        <w:rPr>
          <w:rFonts w:ascii="굴림" w:eastAsia="굴림" w:hAnsi="굴림" w:hint="eastAsia"/>
          <w:color w:val="2C2C2C" w:themeColor="text1"/>
          <w:kern w:val="24"/>
        </w:rPr>
        <w:t xml:space="preserve">와 </w:t>
      </w:r>
      <w:r w:rsidRPr="00465341">
        <w:rPr>
          <w:rFonts w:ascii="굴림" w:eastAsia="굴림" w:hAnsi="굴림"/>
          <w:color w:val="2C2C2C" w:themeColor="text1"/>
          <w:kern w:val="24"/>
        </w:rPr>
        <w:t>COM</w:t>
      </w:r>
      <w:r w:rsidRPr="00465341">
        <w:rPr>
          <w:rFonts w:ascii="굴림" w:eastAsia="굴림" w:hAnsi="굴림" w:hint="eastAsia"/>
          <w:color w:val="2C2C2C" w:themeColor="text1"/>
          <w:kern w:val="24"/>
        </w:rPr>
        <w:t>이 붙었다 하는 구조</w:t>
      </w:r>
      <w:r w:rsidR="00465341" w:rsidRPr="00465341">
        <w:rPr>
          <w:rFonts w:ascii="굴림" w:eastAsia="굴림" w:hAnsi="굴림" w:hint="eastAsia"/>
          <w:color w:val="2C2C2C" w:themeColor="text1"/>
          <w:kern w:val="24"/>
        </w:rPr>
        <w:t>.</w:t>
      </w:r>
    </w:p>
    <w:p w:rsidR="00465341" w:rsidRPr="00465341" w:rsidRDefault="00465341" w:rsidP="00465341">
      <w:pPr>
        <w:pStyle w:val="af9"/>
        <w:wordWrap w:val="0"/>
        <w:spacing w:before="75" w:after="0" w:line="216" w:lineRule="auto"/>
        <w:ind w:leftChars="0" w:left="470"/>
        <w:rPr>
          <w:rFonts w:ascii="굴림" w:eastAsia="굴림" w:hAnsi="굴림"/>
          <w:color w:val="2C2C2C" w:themeColor="text1"/>
          <w:kern w:val="24"/>
        </w:rPr>
      </w:pPr>
    </w:p>
    <w:p w:rsidR="00F84471" w:rsidRP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</w:rPr>
      </w:pPr>
      <w:r>
        <w:rPr>
          <w:rFonts w:ascii="굴림" w:eastAsia="굴림" w:hAnsi="굴림"/>
          <w:color w:val="2C2C2C" w:themeColor="text1"/>
          <w:kern w:val="24"/>
        </w:rPr>
        <w:t xml:space="preserve">-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DPDT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는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LEVER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의 반대편이 그냥 막대가 아니라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Y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구조로 되어서 </w:t>
      </w:r>
      <w:proofErr w:type="spellStart"/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그림상</w:t>
      </w:r>
      <w:proofErr w:type="spellEnd"/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 앞뒤로 왼쪽 부위가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2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벌이 있어서 동일한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2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개 회로가 연동하는 구조입니다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. 3PDT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는 삼지창 형태로 만들고 </w:t>
      </w:r>
      <w:proofErr w:type="spellStart"/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접점회로를</w:t>
      </w:r>
      <w:proofErr w:type="spellEnd"/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3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 xml:space="preserve">벌을 만들어서 </w:t>
      </w:r>
      <w:r w:rsidR="00F84471" w:rsidRPr="00465341">
        <w:rPr>
          <w:rFonts w:ascii="굴림" w:eastAsia="굴림" w:hAnsi="굴림"/>
          <w:color w:val="2C2C2C" w:themeColor="text1"/>
          <w:kern w:val="24"/>
        </w:rPr>
        <w:t>3</w:t>
      </w:r>
      <w:r w:rsidR="00F84471" w:rsidRPr="00465341">
        <w:rPr>
          <w:rFonts w:ascii="굴림" w:eastAsia="굴림" w:hAnsi="굴림" w:hint="eastAsia"/>
          <w:color w:val="2C2C2C" w:themeColor="text1"/>
          <w:kern w:val="24"/>
        </w:rPr>
        <w:t>개 회로가 연동</w:t>
      </w:r>
    </w:p>
    <w:p w:rsidR="00465341" w:rsidRP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465341" w:rsidRDefault="00465341" w:rsidP="00465341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465341" w:rsidRDefault="00CE2267" w:rsidP="0046534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digital display</w:t>
      </w: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Pr="00CE2267" w:rsidRDefault="00CE2267" w:rsidP="00CE2267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CE2267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자동 카운트 기능을 넣어 카운터를 가능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F84471" w:rsidRDefault="00CE2267" w:rsidP="00CE2267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F84471" w:rsidRPr="00CE2267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카운트가 끝나면 이벤트 처리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CE2267" w:rsidRPr="00CE2267" w:rsidRDefault="00CE2267" w:rsidP="00CE2267">
      <w:pPr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하나</w:t>
      </w:r>
      <w:r w:rsidRPr="00CE2267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를 만들어 조합해서 몇 자리를 표현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CE2267" w:rsidRPr="00CE2267" w:rsidRDefault="00CE2267" w:rsidP="00CE2267">
      <w:pPr>
        <w:wordWrap w:val="0"/>
        <w:spacing w:before="75" w:after="0" w:line="216" w:lineRule="auto"/>
        <w:ind w:firstLineChars="50" w:firstLine="1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CE2267" w:rsidRDefault="00CE2267" w:rsidP="00CE2267">
      <w:pPr>
        <w:wordWrap w:val="0"/>
        <w:spacing w:before="75" w:after="0" w:line="216" w:lineRule="auto"/>
        <w:ind w:firstLineChars="50" w:firstLine="110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DCA0F67" wp14:editId="0BBDBBA9">
                <wp:simplePos x="0" y="0"/>
                <wp:positionH relativeFrom="margin">
                  <wp:posOffset>4047490</wp:posOffset>
                </wp:positionH>
                <wp:positionV relativeFrom="paragraph">
                  <wp:posOffset>172720</wp:posOffset>
                </wp:positionV>
                <wp:extent cx="1838325" cy="1276350"/>
                <wp:effectExtent l="0" t="0" r="28575" b="19050"/>
                <wp:wrapNone/>
                <wp:docPr id="101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02" name="직사각형 102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DisplayBase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3" name="직사각형 103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CE2267" w:rsidRDefault="00F84471" w:rsidP="00CE2267">
                              <w:pPr>
                                <w:pStyle w:val="af8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CE2267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3DVRUI_DigitalDisplay</w:t>
                              </w:r>
                            </w:p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4" name="직선 화살표 연결선 104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5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A0F67" id="_x0000_s1078" style="position:absolute;left:0;text-align:left;margin-left:318.7pt;margin-top:13.6pt;width:144.75pt;height:100.5pt;z-index:251689984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">
                <v:rect id="직사각형 102" o:spid="_x0000_s107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" filled="f" strokecolor="#0d0d0d" strokeweight="1pt">
                  <v:textbox>
                    <w:txbxContent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DisplayBase</w:t>
                        </w:r>
                        <w:proofErr w:type="spellEnd"/>
                      </w:p>
                    </w:txbxContent>
                  </v:textbox>
                </v:rect>
                <v:rect id="직사각형 103" o:spid="_x0000_s108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" filled="f" strokecolor="windowText" strokeweight="1pt">
                  <v:textbox>
                    <w:txbxContent>
                      <w:p w:rsidR="00F84471" w:rsidRPr="00CE2267" w:rsidRDefault="00F84471" w:rsidP="00CE2267">
                        <w:pPr>
                          <w:pStyle w:val="af8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CE2267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3DVRUI_DigitalDisplay</w:t>
                        </w:r>
                      </w:p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직선 화살표 연결선 104" o:spid="_x0000_s108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08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Pr="00F84471" w:rsidRDefault="00CE2267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 xml:space="preserve">숫자 이벤트 </w:t>
      </w:r>
      <w:proofErr w:type="gramStart"/>
      <w:r>
        <w:rPr>
          <w:rFonts w:ascii="맑은 고딕" w:eastAsia="맑은 고딕" w:hAnsi="맑은 고딕" w:cs="+mn-cs" w:hint="eastAsia"/>
          <w:color w:val="000000"/>
          <w:kern w:val="24"/>
        </w:rPr>
        <w:t>설정  Unity</w:t>
      </w:r>
      <w:proofErr w:type="gramEnd"/>
      <w:r>
        <w:rPr>
          <w:rFonts w:ascii="맑은 고딕" w:eastAsia="맑은 고딕" w:hAnsi="맑은 고딕" w:cs="+mn-cs" w:hint="eastAsia"/>
          <w:color w:val="000000"/>
          <w:kern w:val="24"/>
        </w:rPr>
        <w:t xml:space="preserve"> Interface</w:t>
      </w: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CE2267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1EF648E3" wp14:editId="45DCA695">
            <wp:extent cx="4317460" cy="667048"/>
            <wp:effectExtent l="0" t="0" r="6985" b="0"/>
            <wp:docPr id="30" name="그림 29">
              <a:extLst xmlns:a="http://schemas.openxmlformats.org/drawingml/2006/main">
                <a:ext uri="{FF2B5EF4-FFF2-40B4-BE49-F238E27FC236}">
                  <a16:creationId xmlns:a16="http://schemas.microsoft.com/office/drawing/2014/main" id="{50B6F801-E5CD-45DF-8C61-47B5068907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>
                      <a:extLst>
                        <a:ext uri="{FF2B5EF4-FFF2-40B4-BE49-F238E27FC236}">
                          <a16:creationId xmlns:a16="http://schemas.microsoft.com/office/drawing/2014/main" id="{50B6F801-E5CD-45DF-8C61-47B5068907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460" cy="6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67" w:rsidRDefault="00CE2267" w:rsidP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 w:rsidP="00CE2267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t>progress</w:t>
      </w:r>
      <w:r>
        <w:rPr>
          <w:rFonts w:ascii="굴림" w:eastAsia="굴림" w:hAnsi="굴림" w:cs="바탕체"/>
        </w:rPr>
        <w:t xml:space="preserve"> display</w:t>
      </w:r>
    </w:p>
    <w:p w:rsidR="00CE2267" w:rsidRDefault="00CE2267" w:rsidP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Pr="00CE2267" w:rsidRDefault="00CE2267" w:rsidP="00CE2267">
      <w:pPr>
        <w:spacing w:before="0" w:after="0" w:line="240" w:lineRule="auto"/>
        <w:ind w:firstLineChars="50" w:firstLine="110"/>
        <w:rPr>
          <w:rFonts w:ascii="굴림" w:eastAsia="굴림" w:hAnsi="굴림" w:cs="굴림"/>
        </w:rPr>
      </w:pPr>
      <w:r>
        <w:rPr>
          <w:rFonts w:ascii="굴림" w:eastAsia="굴림" w:hAnsi="굴림" w:cs="+mn-cs" w:hint="eastAsia"/>
          <w:color w:val="000000"/>
          <w:kern w:val="24"/>
        </w:rPr>
        <w:t xml:space="preserve">- </w:t>
      </w:r>
      <w:proofErr w:type="spellStart"/>
      <w:r w:rsidRPr="00CE2267">
        <w:rPr>
          <w:rFonts w:ascii="굴림" w:eastAsia="굴림" w:hAnsi="굴림" w:cs="+mn-cs" w:hint="eastAsia"/>
          <w:color w:val="000000"/>
          <w:kern w:val="24"/>
        </w:rPr>
        <w:t>진행도를</w:t>
      </w:r>
      <w:proofErr w:type="spellEnd"/>
      <w:r w:rsidRPr="00CE2267">
        <w:rPr>
          <w:rFonts w:ascii="굴림" w:eastAsia="굴림" w:hAnsi="굴림" w:cs="+mn-cs" w:hint="eastAsia"/>
          <w:color w:val="000000"/>
          <w:kern w:val="24"/>
        </w:rPr>
        <w:t xml:space="preserve"> 표시한다</w:t>
      </w:r>
      <w:r w:rsidRPr="00CE2267">
        <w:rPr>
          <w:rFonts w:ascii="굴림" w:eastAsia="굴림" w:hAnsi="굴림" w:cs="+mn-cs"/>
          <w:color w:val="000000"/>
          <w:kern w:val="24"/>
        </w:rPr>
        <w:t>.</w:t>
      </w:r>
    </w:p>
    <w:p w:rsidR="00CE2267" w:rsidRPr="00CE2267" w:rsidRDefault="00CE2267" w:rsidP="00CE2267">
      <w:pPr>
        <w:spacing w:before="0" w:after="0" w:line="240" w:lineRule="auto"/>
        <w:ind w:firstLineChars="50" w:firstLine="110"/>
        <w:rPr>
          <w:rFonts w:ascii="굴림" w:eastAsia="굴림" w:hAnsi="굴림" w:cs="굴림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92E33C6" wp14:editId="1C84E429">
                <wp:simplePos x="0" y="0"/>
                <wp:positionH relativeFrom="margin">
                  <wp:posOffset>3971290</wp:posOffset>
                </wp:positionH>
                <wp:positionV relativeFrom="paragraph">
                  <wp:posOffset>8255</wp:posOffset>
                </wp:positionV>
                <wp:extent cx="1838325" cy="1276350"/>
                <wp:effectExtent l="0" t="0" r="28575" b="19050"/>
                <wp:wrapNone/>
                <wp:docPr id="111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12" name="직사각형 112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DisplayBase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3" name="직사각형 113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CE2267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3DVRUI_Progress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4" name="직선 화살표 연결선 114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15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CE2267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2E33C6" id="_x0000_s1083" style="position:absolute;left:0;text-align:left;margin-left:312.7pt;margin-top:.65pt;width:144.75pt;height:100.5pt;z-index:251692032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">
                <v:rect id="직사각형 112" o:spid="_x0000_s108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" filled="f" strokecolor="#0d0d0d" strokeweight="1pt">
                  <v:textbox>
                    <w:txbxContent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DisplayBase</w:t>
                        </w:r>
                        <w:proofErr w:type="spellEnd"/>
                      </w:p>
                    </w:txbxContent>
                  </v:textbox>
                </v:rect>
                <v:rect id="직사각형 113" o:spid="_x0000_s108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" filled="f" strokecolor="windowText" strokeweight="1pt">
                  <v:textbox>
                    <w:txbxContent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CE2267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3DVRUI_Progress</w:t>
                        </w:r>
                      </w:p>
                    </w:txbxContent>
                  </v:textbox>
                </v:rect>
                <v:shape id="직선 화살표 연결선 114" o:spid="_x0000_s108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08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l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" filled="f" stroked="f">
                  <v:textbox>
                    <w:txbxContent>
                      <w:p w:rsidR="00F84471" w:rsidRPr="006E7311" w:rsidRDefault="00F84471" w:rsidP="00CE2267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굴림" w:eastAsia="굴림" w:hAnsi="굴림" w:cs="+mn-cs"/>
          <w:color w:val="000000"/>
          <w:kern w:val="24"/>
        </w:rPr>
        <w:t xml:space="preserve">- </w:t>
      </w:r>
      <w:r w:rsidRPr="00CE2267">
        <w:rPr>
          <w:rFonts w:ascii="굴림" w:eastAsia="굴림" w:hAnsi="굴림" w:cs="+mn-cs"/>
          <w:color w:val="000000"/>
          <w:kern w:val="24"/>
        </w:rPr>
        <w:t>0.0 ~1.0   또는 %</w:t>
      </w:r>
      <w:r w:rsidRPr="00CE2267">
        <w:rPr>
          <w:rFonts w:ascii="굴림" w:eastAsia="굴림" w:hAnsi="굴림" w:cs="+mn-cs" w:hint="eastAsia"/>
          <w:color w:val="000000"/>
          <w:kern w:val="24"/>
        </w:rPr>
        <w:t>로 값을 받을 수 있다</w:t>
      </w:r>
      <w:r w:rsidRPr="00CE2267">
        <w:rPr>
          <w:rFonts w:ascii="굴림" w:eastAsia="굴림" w:hAnsi="굴림" w:cs="+mn-cs"/>
          <w:color w:val="000000"/>
          <w:kern w:val="24"/>
        </w:rPr>
        <w:t>.</w:t>
      </w:r>
    </w:p>
    <w:p w:rsidR="00CE2267" w:rsidRPr="00CE2267" w:rsidRDefault="00CE2267" w:rsidP="00CE2267">
      <w:pPr>
        <w:spacing w:before="0" w:after="0" w:line="240" w:lineRule="auto"/>
        <w:ind w:firstLineChars="50" w:firstLine="110"/>
        <w:rPr>
          <w:rFonts w:ascii="굴림" w:eastAsia="굴림" w:hAnsi="굴림" w:cs="굴림"/>
        </w:rPr>
      </w:pPr>
      <w:r>
        <w:rPr>
          <w:rFonts w:ascii="굴림" w:eastAsia="굴림" w:hAnsi="굴림" w:cs="+mn-cs"/>
          <w:color w:val="000000"/>
          <w:kern w:val="24"/>
        </w:rPr>
        <w:t xml:space="preserve">- </w:t>
      </w:r>
      <w:r w:rsidRPr="00CE2267">
        <w:rPr>
          <w:rFonts w:ascii="굴림" w:eastAsia="굴림" w:hAnsi="굴림" w:cs="+mn-cs" w:hint="eastAsia"/>
          <w:color w:val="000000"/>
          <w:kern w:val="24"/>
        </w:rPr>
        <w:t>값을 비율로 계산 해준다</w:t>
      </w:r>
      <w:r w:rsidRPr="00CE2267">
        <w:rPr>
          <w:rFonts w:ascii="굴림" w:eastAsia="굴림" w:hAnsi="굴림" w:cs="+mn-cs"/>
          <w:color w:val="000000"/>
          <w:kern w:val="24"/>
        </w:rPr>
        <w:t>.</w:t>
      </w:r>
    </w:p>
    <w:p w:rsidR="00CE2267" w:rsidRDefault="00CE2267" w:rsidP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CE2267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2248FFAE" wp14:editId="65857513">
            <wp:extent cx="1057275" cy="1033605"/>
            <wp:effectExtent l="0" t="0" r="0" b="0"/>
            <wp:docPr id="116" name="그림 24" descr="하늘이(가) 표시된 사진&#10;&#10;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4FFA852-8205-4533-9B30-F1726EE002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 descr="하늘이(가) 표시된 사진&#10;&#10;높은 신뢰도로 생성된 설명">
                      <a:extLst>
                        <a:ext uri="{FF2B5EF4-FFF2-40B4-BE49-F238E27FC236}">
                          <a16:creationId xmlns:a16="http://schemas.microsoft.com/office/drawing/2014/main" id="{A4FFA852-8205-4533-9B30-F1726EE002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810" cy="10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67" w:rsidRDefault="00CE2267" w:rsidP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CE2267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4CBFDF99" wp14:editId="77F1DBCD">
            <wp:extent cx="2419350" cy="885825"/>
            <wp:effectExtent l="0" t="0" r="0" b="9525"/>
            <wp:docPr id="11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1078B574-1ACC-4FC0-96B7-841437C9CD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1078B574-1ACC-4FC0-96B7-841437C9CD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589" cy="9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67" w:rsidRPr="00CE2267" w:rsidRDefault="00CE2267" w:rsidP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CE2267" w:rsidRDefault="00CE2267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CE2267" w:rsidRDefault="00F84471" w:rsidP="00CE2267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lastRenderedPageBreak/>
        <w:t>cam switch</w:t>
      </w:r>
    </w:p>
    <w:p w:rsidR="00CE2267" w:rsidRDefault="00CE2267" w:rsidP="00CE2267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컨트롤러를 잡고 손목 회전으로 작동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실제 동작 할 때와 비슷하게 회전 계산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회전 속도와 손잡이의 민감도 조절 가능.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샤프트 회전의 위치에 따른 이벤트 처리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46534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샤프트의 중간에 놓을 때 회전 값에 따라 하나를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선택.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6C0A1C3" wp14:editId="570AB212">
                <wp:simplePos x="0" y="0"/>
                <wp:positionH relativeFrom="margin">
                  <wp:align>right</wp:align>
                </wp:positionH>
                <wp:positionV relativeFrom="paragraph">
                  <wp:posOffset>60325</wp:posOffset>
                </wp:positionV>
                <wp:extent cx="1838325" cy="1276350"/>
                <wp:effectExtent l="0" t="0" r="28575" b="19050"/>
                <wp:wrapNone/>
                <wp:docPr id="118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19" name="직사각형 119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DisplayBase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0" name="직사각형 120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F84471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3DVRUI_CamSwitch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1" name="직선 화살표 연결선 121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2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0A1C3" id="_x0000_s1088" style="position:absolute;margin-left:93.55pt;margin-top:4.75pt;width:144.75pt;height:100.5pt;z-index:251694080;mso-position-horizontal:right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">
                <v:rect id="직사각형 119" o:spid="_x0000_s108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" filled="f" strokecolor="#0d0d0d" strokeweight="1pt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DisplayBase</w:t>
                        </w:r>
                        <w:proofErr w:type="spellEnd"/>
                      </w:p>
                    </w:txbxContent>
                  </v:textbox>
                </v:rect>
                <v:rect id="직사각형 120" o:spid="_x0000_s109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" filled="f" strokecolor="windowText" strokeweight="1pt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F84471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3DVRUI_CamSwitch</w:t>
                        </w:r>
                      </w:p>
                    </w:txbxContent>
                  </v:textbox>
                </v:rect>
                <v:shape id="직선 화살표 연결선 121" o:spid="_x0000_s109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09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Pr="00F84471" w:rsidRDefault="00F84471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 xml:space="preserve">회전 속도와 손잡이 민감도 </w:t>
      </w:r>
      <w:proofErr w:type="gramStart"/>
      <w:r>
        <w:rPr>
          <w:rFonts w:ascii="맑은 고딕" w:eastAsia="맑은 고딕" w:hAnsi="맑은 고딕" w:cs="+mn-cs" w:hint="eastAsia"/>
          <w:color w:val="000000"/>
          <w:kern w:val="24"/>
        </w:rPr>
        <w:t>설정  Unity</w:t>
      </w:r>
      <w:proofErr w:type="gramEnd"/>
      <w:r>
        <w:rPr>
          <w:rFonts w:ascii="맑은 고딕" w:eastAsia="맑은 고딕" w:hAnsi="맑은 고딕" w:cs="+mn-cs" w:hint="eastAsia"/>
          <w:color w:val="000000"/>
          <w:kern w:val="24"/>
        </w:rPr>
        <w:t xml:space="preserve"> Interface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noProof/>
        </w:rPr>
        <w:drawing>
          <wp:inline distT="0" distB="0" distL="0" distR="0" wp14:anchorId="29F6FBC9" wp14:editId="03260AF1">
            <wp:extent cx="3331899" cy="648330"/>
            <wp:effectExtent l="0" t="0" r="1905" b="0"/>
            <wp:docPr id="125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8E2F372C-9F15-4531-B0CD-E071C4A21B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8E2F372C-9F15-4531-B0CD-E071C4A21B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99" cy="6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t>pressure display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- 탄성 압력계 타입.</w:t>
      </w:r>
    </w:p>
    <w:p w:rsidR="00F84471" w:rsidRPr="00F84471" w:rsidRDefault="00F84471" w:rsidP="00F84471">
      <w:pPr>
        <w:tabs>
          <w:tab w:val="num" w:pos="1440"/>
        </w:tabs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- 부가적으로 수치를 표시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압력이 내려 갈 때도 자연스럽게 보이게 하자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압력이 내려가는 도중에 다시 올라 갈수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있게 처리.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수치의 증가는 이벤트에서 처리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8E3476E" wp14:editId="32380F58">
                <wp:simplePos x="0" y="0"/>
                <wp:positionH relativeFrom="margin">
                  <wp:align>right</wp:align>
                </wp:positionH>
                <wp:positionV relativeFrom="paragraph">
                  <wp:posOffset>60325</wp:posOffset>
                </wp:positionV>
                <wp:extent cx="1838325" cy="1276350"/>
                <wp:effectExtent l="0" t="0" r="28575" b="19050"/>
                <wp:wrapNone/>
                <wp:docPr id="126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27" name="직사각형 127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DisplayBase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8" name="직사각형 128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F8447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84471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3DVRUI_PressureGauge</w:t>
                              </w:r>
                            </w:p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9" name="직선 화살표 연결선 129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30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3476E" id="_x0000_s1093" style="position:absolute;margin-left:93.55pt;margin-top:4.75pt;width:144.75pt;height:100.5pt;z-index:251696128;mso-position-horizontal:right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">
                <v:rect id="직사각형 127" o:spid="_x0000_s109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" filled="f" strokecolor="#0d0d0d" strokeweight="1pt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DisplayBase</w:t>
                        </w:r>
                        <w:proofErr w:type="spellEnd"/>
                      </w:p>
                    </w:txbxContent>
                  </v:textbox>
                </v:rect>
                <v:rect id="직사각형 128" o:spid="_x0000_s109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" filled="f" strokecolor="windowText" strokeweight="1pt">
                  <v:textbox>
                    <w:txbxContent>
                      <w:p w:rsidR="00F84471" w:rsidRPr="00F8447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84471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3DVRUI_PressureGauge</w:t>
                        </w:r>
                      </w:p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직선 화살표 연결선 129" o:spid="_x0000_s109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09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NVd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" filled="f" stroked="f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noProof/>
        </w:rPr>
        <w:drawing>
          <wp:inline distT="0" distB="0" distL="0" distR="0" wp14:anchorId="291E6F7C" wp14:editId="0FA7A38B">
            <wp:extent cx="1720825" cy="1591205"/>
            <wp:effectExtent l="0" t="0" r="0" b="0"/>
            <wp:docPr id="136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2BA89D7-5589-458E-963A-E300CD356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2BA89D7-5589-458E-963A-E300CD3565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25" cy="15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84471" w:rsidRDefault="00F84471" w:rsidP="00F84471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micro switch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레버를 눌렀다 때는 순간 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됨</w:t>
      </w:r>
    </w:p>
    <w:p w:rsidR="00F84471" w:rsidRPr="00F84471" w:rsidRDefault="00F84471" w:rsidP="00F84471">
      <w:pPr>
        <w:wordWrap w:val="0"/>
        <w:spacing w:before="75" w:after="0" w:line="216" w:lineRule="auto"/>
        <w:ind w:left="200" w:hangingChars="100" w:hanging="2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사용 시에는 몸체를 원하는 곳에 배치하고 충돌 오브젝트를 이용하여 레버에 압력을 가하는 형태에 실제 사용과 비슷하게 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VR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상에서도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사용</w:t>
      </w:r>
    </w:p>
    <w:p w:rsidR="00F84471" w:rsidRP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실제로도 많이 사용되지만 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3D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공간 상에도 많은 곳에서 동작을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시키거나 </w:t>
      </w:r>
      <w:proofErr w:type="spellStart"/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동작센서로</w:t>
      </w:r>
      <w:proofErr w:type="spellEnd"/>
      <w:r w:rsidRPr="00F84471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사용가능</w:t>
      </w:r>
      <w:r w:rsidRPr="00F84471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ED113BE" wp14:editId="05EF1933">
                <wp:simplePos x="0" y="0"/>
                <wp:positionH relativeFrom="margin">
                  <wp:posOffset>3514725</wp:posOffset>
                </wp:positionH>
                <wp:positionV relativeFrom="paragraph">
                  <wp:posOffset>8255</wp:posOffset>
                </wp:positionV>
                <wp:extent cx="1838325" cy="1276350"/>
                <wp:effectExtent l="0" t="0" r="28575" b="19050"/>
                <wp:wrapNone/>
                <wp:docPr id="137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38" name="직사각형 138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DisplayBase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9" name="직사각형 139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84471" w:rsidRPr="00F8447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84471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3DVRUI_Micro</w:t>
                              </w:r>
                            </w:p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0" name="직선 화살표 연결선 140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1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84471" w:rsidRPr="006E7311" w:rsidRDefault="00F84471" w:rsidP="00F84471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D113BE" id="_x0000_s1098" style="position:absolute;margin-left:276.75pt;margin-top:.65pt;width:144.75pt;height:100.5pt;z-index:251698176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">
                <v:rect id="직사각형 138" o:spid="_x0000_s109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" filled="f" strokecolor="#0d0d0d" strokeweight="1pt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DisplayBase</w:t>
                        </w:r>
                        <w:proofErr w:type="spellEnd"/>
                      </w:p>
                    </w:txbxContent>
                  </v:textbox>
                </v:rect>
                <v:rect id="직사각형 139" o:spid="_x0000_s110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" filled="f" strokecolor="windowText" strokeweight="1pt">
                  <v:textbox>
                    <w:txbxContent>
                      <w:p w:rsidR="00F84471" w:rsidRPr="00F8447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84471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3DVRUI_Micro</w:t>
                        </w:r>
                      </w:p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직선 화살표 연결선 140" o:spid="_x0000_s110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" strokecolor="windowText" strokeweight=".5pt">
                  <v:stroke endarrow="block" joinstyle="miter"/>
                </v:shape>
                <v:shape id="TextBox 32" o:spid="_x0000_s110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  <v:textbox>
                    <w:txbxContent>
                      <w:p w:rsidR="00F84471" w:rsidRPr="006E7311" w:rsidRDefault="00F84471" w:rsidP="00F84471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84471" w:rsidRDefault="00F84471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84471" w:rsidRDefault="002111CA" w:rsidP="00F84471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4169FA39" wp14:editId="3E2A6EAC">
            <wp:extent cx="1692000" cy="1434922"/>
            <wp:effectExtent l="0" t="0" r="3810" b="0"/>
            <wp:docPr id="14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A5E8CFA9-68CF-40AA-B1C7-361C7628F9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A5E8CFA9-68CF-40AA-B1C7-361C7628F9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7" t="9500" r="20585" b="21090"/>
                    <a:stretch/>
                  </pic:blipFill>
                  <pic:spPr>
                    <a:xfrm>
                      <a:off x="0" y="0"/>
                      <a:ext cx="1692000" cy="14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CA" w:rsidRDefault="002111CA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2111CA" w:rsidRDefault="002111CA" w:rsidP="002111CA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monolever switch</w:t>
      </w:r>
    </w:p>
    <w:p w:rsid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355A54" w:rsidRP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실제 레버의 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3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가지 운동을 구현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(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계속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</w:t>
      </w:r>
      <w:proofErr w:type="spellStart"/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자동복귀</w:t>
      </w:r>
      <w:proofErr w:type="spellEnd"/>
      <w:proofErr w:type="gramStart"/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,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봉쇄</w:t>
      </w:r>
      <w:proofErr w:type="gramEnd"/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시행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)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이벤트로 처리하자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레버의 각종 설정을 할 수 있게 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Property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를 설정</w:t>
      </w:r>
      <w:proofErr w:type="gramStart"/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  <w:proofErr w:type="gramEnd"/>
    </w:p>
    <w:p w:rsidR="00355A54" w:rsidRP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실제와 같은 조작을 중심으로 놓으면 가운데로 가고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방향 유지를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하면 계속 실행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고무 </w:t>
      </w:r>
      <w:proofErr w:type="spellStart"/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부싱도</w:t>
      </w:r>
      <w:proofErr w:type="spellEnd"/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모델링으로 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제작.</w:t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327C3D9" wp14:editId="079154EB">
                <wp:simplePos x="0" y="0"/>
                <wp:positionH relativeFrom="margin">
                  <wp:posOffset>3124200</wp:posOffset>
                </wp:positionH>
                <wp:positionV relativeFrom="paragraph">
                  <wp:posOffset>139700</wp:posOffset>
                </wp:positionV>
                <wp:extent cx="1838325" cy="1276350"/>
                <wp:effectExtent l="0" t="0" r="28575" b="19050"/>
                <wp:wrapNone/>
                <wp:docPr id="154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55" name="직사각형 155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111CA" w:rsidRPr="002111CA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2111CA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6" name="직사각형 156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111CA" w:rsidRPr="00F8447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2111CA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3DVRUI_MonoLever</w:t>
                              </w:r>
                            </w:p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7" name="직선 화살표 연결선 157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8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7C3D9" id="_x0000_s1103" style="position:absolute;margin-left:246pt;margin-top:11pt;width:144.75pt;height:100.5pt;z-index:251700224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">
                <v:rect id="직사각형 155" o:spid="_x0000_s110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" filled="f" strokecolor="#0d0d0d" strokeweight="1pt">
                  <v:textbox>
                    <w:txbxContent>
                      <w:p w:rsidR="002111CA" w:rsidRPr="002111CA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2111CA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직사각형 156" o:spid="_x0000_s110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" filled="f" strokecolor="windowText" strokeweight="1pt">
                  <v:textbox>
                    <w:txbxContent>
                      <w:p w:rsidR="002111CA" w:rsidRPr="00F8447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2111CA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3DVRUI_MonoLever</w:t>
                        </w:r>
                      </w:p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직선 화살표 연결선 157" o:spid="_x0000_s110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10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Tz7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QyjMygZ7fAAAA//8DAFBLAQItABQABgAIAAAAIQDb4fbL7gAAAIUBAAATAAAAAAAAAAAA&#10;AAAAAAAAAABbQ29udGVudF9UeXBlc10ueG1sUEsBAi0AFAAGAAgAAAAhAFr0LFu/AAAAFQEAAAsA&#10;AAAAAAAAAAAAAAAAHwEAAF9yZWxzLy5yZWxzUEsBAi0AFAAGAAgAAAAhAAGVPPvEAAAA3AAAAA8A&#10;AAAAAAAAAAAAAAAABwIAAGRycy9kb3ducmV2LnhtbFBLBQYAAAAAAwADALcAAAD4AgAAAAA=&#10;" filled="f" stroked="f">
                  <v:textbox>
                    <w:txbxContent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Pr="002111CA" w:rsidRDefault="002111CA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 xml:space="preserve">속도 조절 </w:t>
      </w:r>
      <w:proofErr w:type="gramStart"/>
      <w:r>
        <w:rPr>
          <w:rFonts w:ascii="맑은 고딕" w:eastAsia="맑은 고딕" w:hAnsi="맑은 고딕" w:cs="+mn-cs" w:hint="eastAsia"/>
          <w:color w:val="000000"/>
          <w:kern w:val="24"/>
        </w:rPr>
        <w:t>설정  Unity</w:t>
      </w:r>
      <w:proofErr w:type="gramEnd"/>
      <w:r>
        <w:rPr>
          <w:rFonts w:ascii="맑은 고딕" w:eastAsia="맑은 고딕" w:hAnsi="맑은 고딕" w:cs="+mn-cs" w:hint="eastAsia"/>
          <w:color w:val="000000"/>
          <w:kern w:val="24"/>
        </w:rPr>
        <w:t xml:space="preserve"> Interface</w:t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5C130D15" wp14:editId="60001220">
            <wp:extent cx="1865206" cy="1788649"/>
            <wp:effectExtent l="0" t="0" r="1905" b="2540"/>
            <wp:docPr id="159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2118B022-C592-4FF5-BD5E-C564C91489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2118B022-C592-4FF5-BD5E-C564C91489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06" cy="17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P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</w:rPr>
      </w:pPr>
      <w:r w:rsidRPr="002111CA">
        <w:rPr>
          <w:rFonts w:ascii="굴림" w:eastAsia="굴림" w:hAnsi="굴림" w:hint="eastAsia"/>
          <w:color w:val="2C2C2C" w:themeColor="text1"/>
          <w:kern w:val="24"/>
        </w:rPr>
        <w:t>테스트용 오브젝트 방향에 따라 화살표 이동하게 제작</w:t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noProof/>
        </w:rPr>
        <w:drawing>
          <wp:inline distT="0" distB="0" distL="0" distR="0" wp14:anchorId="3CC1CD90" wp14:editId="71F7D996">
            <wp:extent cx="2767246" cy="2581275"/>
            <wp:effectExtent l="0" t="0" r="0" b="0"/>
            <wp:docPr id="168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53758067-3FEA-4782-939C-C30F091FEB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53758067-3FEA-4782-939C-C30F091FEB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842" cy="25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2111CA" w:rsidRDefault="002111CA" w:rsidP="002111CA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lastRenderedPageBreak/>
        <w:t xml:space="preserve">knife </w:t>
      </w:r>
      <w:r>
        <w:rPr>
          <w:rFonts w:ascii="굴림" w:eastAsia="굴림" w:hAnsi="굴림" w:cs="바탕체"/>
        </w:rPr>
        <w:t>switch</w:t>
      </w:r>
    </w:p>
    <w:p w:rsid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355A54" w:rsidRP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 xml:space="preserve">- </w:t>
      </w:r>
      <w:proofErr w:type="spellStart"/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퓨저도</w:t>
      </w:r>
      <w:proofErr w:type="spellEnd"/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  <w:u w:val="single"/>
        </w:rPr>
        <w:t xml:space="preserve"> 제작하자  (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 xml:space="preserve">프로그램에서는 </w:t>
      </w:r>
      <w:proofErr w:type="spellStart"/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플레그로</w:t>
      </w:r>
      <w:proofErr w:type="spellEnd"/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  <w:u w:val="single"/>
        </w:rPr>
        <w:t xml:space="preserve">)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조건으로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 xml:space="preserve">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사용 가능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.</w:t>
      </w:r>
    </w:p>
    <w:p w:rsidR="002111CA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가상에서는 많이 사용 될 듯하다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.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실제에는 감전이나 기타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위험 때문에 사용하지 않지만</w:t>
      </w:r>
      <w:r w:rsidR="008F58EE" w:rsidRPr="002111CA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 </w:t>
      </w:r>
    </w:p>
    <w:p w:rsidR="00355A54" w:rsidRPr="002111CA" w:rsidRDefault="008F58EE" w:rsidP="002111CA">
      <w:pPr>
        <w:wordWrap w:val="0"/>
        <w:spacing w:before="75" w:after="0" w:line="216" w:lineRule="auto"/>
        <w:ind w:firstLineChars="100" w:firstLine="2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가상에서는 정확도와 동작으로</w:t>
      </w:r>
      <w:r w:rsid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제어 가능한 컨트롤러로서 유용</w:t>
      </w:r>
      <w:r w:rsidR="002111CA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2111CA" w:rsidRP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AF386E7" wp14:editId="6B8B49B8">
                <wp:simplePos x="0" y="0"/>
                <wp:positionH relativeFrom="margin">
                  <wp:posOffset>3343275</wp:posOffset>
                </wp:positionH>
                <wp:positionV relativeFrom="paragraph">
                  <wp:posOffset>55245</wp:posOffset>
                </wp:positionV>
                <wp:extent cx="1838325" cy="1276350"/>
                <wp:effectExtent l="0" t="0" r="28575" b="19050"/>
                <wp:wrapNone/>
                <wp:docPr id="169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70" name="직사각형 170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111CA" w:rsidRPr="002111CA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2111CA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1" name="직사각형 171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111CA" w:rsidRPr="00F8447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2111CA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3DVRUI_Knife</w:t>
                              </w:r>
                            </w:p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2" name="직선 화살표 연결선 172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3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111CA" w:rsidRPr="006E7311" w:rsidRDefault="002111CA" w:rsidP="002111CA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F386E7" id="_x0000_s1108" style="position:absolute;margin-left:263.25pt;margin-top:4.35pt;width:144.75pt;height:100.5pt;z-index:251702272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">
                <v:rect id="직사각형 170" o:spid="_x0000_s110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" filled="f" strokecolor="#0d0d0d" strokeweight="1pt">
                  <v:textbox>
                    <w:txbxContent>
                      <w:p w:rsidR="002111CA" w:rsidRPr="002111CA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2111CA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직사각형 171" o:spid="_x0000_s111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" filled="f" strokecolor="windowText" strokeweight="1pt">
                  <v:textbox>
                    <w:txbxContent>
                      <w:p w:rsidR="002111CA" w:rsidRPr="00F8447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2111CA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3DVRUI_Knife</w:t>
                        </w:r>
                      </w:p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직선 화살표 연결선 172" o:spid="_x0000_s111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" strokecolor="windowText" strokeweight=".5pt">
                  <v:stroke endarrow="block" joinstyle="miter"/>
                </v:shape>
                <v:shape id="TextBox 32" o:spid="_x0000_s111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 filled="f" stroked="f">
                  <v:textbox>
                    <w:txbxContent>
                      <w:p w:rsidR="002111CA" w:rsidRPr="006E7311" w:rsidRDefault="002111CA" w:rsidP="002111CA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6E920D6D" wp14:editId="23808535">
            <wp:extent cx="3114479" cy="1837690"/>
            <wp:effectExtent l="0" t="0" r="0" b="0"/>
            <wp:docPr id="174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1B06F3D8-A3F4-46AB-A0D0-B5FD2291A6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1B06F3D8-A3F4-46AB-A0D0-B5FD2291A6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10" cy="18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CA" w:rsidRPr="009E2E14" w:rsidRDefault="002111CA" w:rsidP="002111CA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2</w:t>
      </w: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개의 조건으로 </w:t>
      </w:r>
      <w:proofErr w:type="spellStart"/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퓨저</w:t>
      </w:r>
      <w:proofErr w:type="spellEnd"/>
      <w:r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사용 가능</w:t>
      </w:r>
      <w:r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br/>
      </w: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특정 값이 넘어가면 </w:t>
      </w:r>
      <w:proofErr w:type="spellStart"/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퓨저가</w:t>
      </w:r>
      <w:proofErr w:type="spellEnd"/>
      <w:r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끊어 동작 못하게 할 수 있음</w:t>
      </w:r>
    </w:p>
    <w:p w:rsidR="002111CA" w:rsidRPr="002111CA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9E2E14" w:rsidRPr="009E2E14" w:rsidRDefault="009E2E14" w:rsidP="009E2E14">
      <w:pPr>
        <w:pStyle w:val="1"/>
        <w:rPr>
          <w:rFonts w:ascii="굴림" w:eastAsia="굴림" w:hAnsi="굴림" w:cs="바탕체"/>
        </w:rPr>
      </w:pPr>
      <w:r w:rsidRPr="009E2E14">
        <w:rPr>
          <w:rFonts w:ascii="굴림" w:eastAsia="굴림" w:hAnsi="굴림" w:cs="바탕체"/>
        </w:rPr>
        <w:lastRenderedPageBreak/>
        <w:t>Timer</w:t>
      </w:r>
    </w:p>
    <w:p w:rsidR="009E2E1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순시동작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순시복귀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: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전원이 들어가면 즉시 동작하고 전원이 내려가면 즉시 복귀하는 접점</w:t>
      </w:r>
    </w:p>
    <w:p w:rsid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순시동작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proofErr w:type="gram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한시복귀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:</w:t>
      </w:r>
      <w:proofErr w:type="gram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전원이 들어가면 즉시 동작하고 전원이 내려가면 세팅 된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시간후에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복귀하는 </w:t>
      </w:r>
    </w:p>
    <w:p w:rsidR="00355A54" w:rsidRPr="009E2E14" w:rsidRDefault="008F58EE" w:rsidP="009E2E14">
      <w:pPr>
        <w:wordWrap w:val="0"/>
        <w:spacing w:before="75" w:after="0" w:line="216" w:lineRule="auto"/>
        <w:ind w:firstLineChars="100" w:firstLine="2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접점</w:t>
      </w:r>
    </w:p>
    <w:p w:rsid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한시동작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순시복귀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: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전원이 들어가면 세팅한 시간만큼 지연한 후 동작하고 전원이 내려가면 </w:t>
      </w:r>
    </w:p>
    <w:p w:rsidR="00355A54" w:rsidRPr="009E2E14" w:rsidRDefault="008F58EE" w:rsidP="009E2E14">
      <w:pPr>
        <w:wordWrap w:val="0"/>
        <w:spacing w:before="75" w:after="0" w:line="216" w:lineRule="auto"/>
        <w:ind w:firstLineChars="150" w:firstLine="3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즉시 복귀하는 접점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한시동작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한시복귀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: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전원이 들어가면 지연 동작하고 전원이 내려가도 지연 복귀하는 접점</w:t>
      </w:r>
    </w:p>
    <w:p w:rsidR="002111CA" w:rsidRPr="009E2E14" w:rsidRDefault="002111CA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56A7FF2" wp14:editId="01BB2EC6">
                <wp:simplePos x="0" y="0"/>
                <wp:positionH relativeFrom="margin">
                  <wp:align>right</wp:align>
                </wp:positionH>
                <wp:positionV relativeFrom="paragraph">
                  <wp:posOffset>246380</wp:posOffset>
                </wp:positionV>
                <wp:extent cx="1838325" cy="1276350"/>
                <wp:effectExtent l="0" t="0" r="28575" b="19050"/>
                <wp:wrapNone/>
                <wp:docPr id="175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76" name="직사각형 176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2111CA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2111CA">
                                <w:rPr>
                                  <w:rFonts w:asciiTheme="minorHAnsi" w:eastAsiaTheme="minorEastAsia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  <w:p w:rsidR="009E2E14" w:rsidRPr="006E7311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7" name="직사각형 177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9E2E14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9E2E14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3DVRUI_Timer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8" name="직선 화살표 연결선 178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9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2E14" w:rsidRPr="006E7311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6A7FF2" id="_x0000_s1113" style="position:absolute;margin-left:93.55pt;margin-top:19.4pt;width:144.75pt;height:100.5pt;z-index:251704320;mso-position-horizontal:right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">
                <v:rect id="직사각형 176" o:spid="_x0000_s111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" filled="f" strokecolor="#0d0d0d" strokeweight="1pt">
                  <v:textbox>
                    <w:txbxContent>
                      <w:p w:rsidR="009E2E14" w:rsidRPr="002111CA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2111CA">
                          <w:rPr>
                            <w:rFonts w:asciiTheme="minorHAnsi" w:eastAsiaTheme="minorEastAsia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  <w:p w:rsidR="009E2E14" w:rsidRPr="006E7311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직사각형 177" o:spid="_x0000_s111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" filled="f" strokecolor="windowText" strokeweight="1pt">
                  <v:textbox>
                    <w:txbxContent>
                      <w:p w:rsidR="009E2E14" w:rsidRPr="009E2E14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9E2E14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3DVRUI_Timer</w:t>
                        </w:r>
                      </w:p>
                    </w:txbxContent>
                  </v:textbox>
                </v:rect>
                <v:shape id="직선 화살표 연결선 178" o:spid="_x0000_s111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" strokecolor="windowText" strokeweight=".5pt">
                  <v:stroke endarrow="block" joinstyle="miter"/>
                </v:shape>
                <v:shape id="TextBox 32" o:spid="_x0000_s111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UA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/zGF5zPxAjl/AAAA//8DAFBLAQItABQABgAIAAAAIQDb4fbL7gAAAIUBAAATAAAAAAAAAAAAAAAA&#10;AAAAAABbQ29udGVudF9UeXBlc10ueG1sUEsBAi0AFAAGAAgAAAAhAFr0LFu/AAAAFQEAAAsAAAAA&#10;AAAAAAAAAAAAHwEAAF9yZWxzLy5yZWxzUEsBAi0AFAAGAAgAAAAhACVsxQDBAAAA3AAAAA8AAAAA&#10;AAAAAAAAAAAABwIAAGRycy9kb3ducmV2LnhtbFBLBQYAAAAAAwADALcAAAD1AgAAAAA=&#10;" filled="f" stroked="f">
                  <v:textbox>
                    <w:txbxContent>
                      <w:p w:rsidR="009E2E14" w:rsidRPr="006E7311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9E2E14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416E6B27" wp14:editId="72A6D7DE">
            <wp:extent cx="2419350" cy="2226726"/>
            <wp:effectExtent l="0" t="0" r="0" b="2540"/>
            <wp:docPr id="180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52DF708A-E107-454B-B6D0-4759C96337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52DF708A-E107-454B-B6D0-4759C96337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58" cy="22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cs="바탕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cs="바탕" w:hint="eastAsia"/>
          <w:color w:val="2C2C2C" w:themeColor="text1"/>
          <w:kern w:val="24"/>
          <w:sz w:val="20"/>
          <w:szCs w:val="20"/>
        </w:rPr>
        <w:t>시간을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자유롭게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인자값으로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r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설정.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시간 설정은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회전값으로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설정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시간을 표시하기에 모델링으로 직접하기에는 부족하여</w:t>
      </w: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보조적으로 텍스로 표시</w:t>
      </w:r>
      <w:r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9E2E14" w:rsidRPr="009E2E14" w:rsidRDefault="009E2E14" w:rsidP="009E2E14">
      <w:pPr>
        <w:pStyle w:val="1"/>
        <w:rPr>
          <w:rFonts w:ascii="굴림" w:eastAsia="굴림" w:hAnsi="굴림" w:cs="바탕체"/>
        </w:rPr>
      </w:pPr>
      <w:r w:rsidRPr="009E2E14">
        <w:rPr>
          <w:rFonts w:ascii="굴림" w:eastAsia="굴림" w:hAnsi="굴림" w:cs="바탕체"/>
        </w:rPr>
        <w:lastRenderedPageBreak/>
        <w:t>toggleonoff switch</w:t>
      </w:r>
    </w:p>
    <w:p w:rsidR="009E2E1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일반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푸쉬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버튼을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토글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기능을 가지는 경우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자동차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세탁기 버튼 등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다양향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형태의 </w:t>
      </w:r>
      <w:proofErr w:type="spellStart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다양재질로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제작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LED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를 이용한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직관성이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높은 형태로 제작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.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토클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버튼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푸쉬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버튼형식으로 변형한 형태.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On/Off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표시가 자체적으로 된다는 것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  <w:r w:rsidRPr="009E2E14">
        <w:rPr>
          <w:noProof/>
        </w:rPr>
        <w:t xml:space="preserve"> </w:t>
      </w:r>
    </w:p>
    <w:p w:rsidR="009E2E1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83F8B4C" wp14:editId="78CFADC2">
                <wp:simplePos x="0" y="0"/>
                <wp:positionH relativeFrom="margin">
                  <wp:align>right</wp:align>
                </wp:positionH>
                <wp:positionV relativeFrom="paragraph">
                  <wp:posOffset>52781</wp:posOffset>
                </wp:positionV>
                <wp:extent cx="1838325" cy="1276350"/>
                <wp:effectExtent l="0" t="0" r="28575" b="19050"/>
                <wp:wrapNone/>
                <wp:docPr id="181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82" name="직사각형 182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9E2E14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ButtonBase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3" name="직사각형 183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9E2E14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9E2E14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3DVRUI_ToggleOnOff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4" name="직선 화살표 연결선 184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85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2E14" w:rsidRPr="006E7311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3F8B4C" id="_x0000_s1118" style="position:absolute;margin-left:93.55pt;margin-top:4.15pt;width:144.75pt;height:100.5pt;z-index:251706368;mso-position-horizontal:right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">
                <v:rect id="직사각형 182" o:spid="_x0000_s111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" filled="f" strokecolor="#0d0d0d" strokeweight="1pt">
                  <v:textbox>
                    <w:txbxContent>
                      <w:p w:rsidR="009E2E14" w:rsidRPr="009E2E14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ButtonBase</w:t>
                        </w:r>
                        <w:proofErr w:type="spellEnd"/>
                      </w:p>
                    </w:txbxContent>
                  </v:textbox>
                </v:rect>
                <v:rect id="직사각형 183" o:spid="_x0000_s112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" filled="f" strokecolor="windowText" strokeweight="1pt">
                  <v:textbox>
                    <w:txbxContent>
                      <w:p w:rsidR="009E2E14" w:rsidRPr="009E2E14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9E2E14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3DVRUI_ToggleOnOff</w:t>
                        </w:r>
                      </w:p>
                    </w:txbxContent>
                  </v:textbox>
                </v:rect>
                <v:shape id="직선 화살표 연결선 184" o:spid="_x0000_s112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12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<v:textbox>
                    <w:txbxContent>
                      <w:p w:rsidR="009E2E14" w:rsidRPr="006E7311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9E2E14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2E9F1BA1" wp14:editId="28F8AA4A">
            <wp:extent cx="3047663" cy="1752406"/>
            <wp:effectExtent l="0" t="0" r="635" b="635"/>
            <wp:docPr id="18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B113F4CC-E4FA-4F19-8715-1A62C473A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B113F4CC-E4FA-4F19-8715-1A62C473A2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63" cy="17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Pr="009E2E14" w:rsidRDefault="009E2E14" w:rsidP="009E2E14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t>foot</w:t>
      </w:r>
      <w:r w:rsidRPr="009E2E14">
        <w:rPr>
          <w:rFonts w:ascii="굴림" w:eastAsia="굴림" w:hAnsi="굴림" w:cs="바탕체"/>
        </w:rPr>
        <w:t xml:space="preserve"> switch</w:t>
      </w:r>
    </w:p>
    <w:p w:rsidR="009E2E1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커버속에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압력 입력 버튼이 핵심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압력의 강도 조절 입력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압력이 해제 되면 다시 처음 상태로 돌아옴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압력이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최대치면</w:t>
      </w:r>
      <w:proofErr w:type="spellEnd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더 이상 이상의 입력은 없음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회전</w:t>
      </w:r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리벳팅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같은 어플리케이션에서 기계 작동에 이상적</w:t>
      </w:r>
    </w:p>
    <w:p w:rsidR="00355A54" w:rsidRPr="009E2E14" w:rsidRDefault="009E2E14" w:rsidP="009E2E14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더블 페달은 순간 또는 유지 된 자유 동작 또는 </w:t>
      </w:r>
      <w:proofErr w:type="spellStart"/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트립</w:t>
      </w:r>
      <w:proofErr w:type="spellEnd"/>
      <w:r w:rsidR="008F58EE" w:rsidRPr="009E2E14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스타일을 </w:t>
      </w:r>
      <w:r w:rsidR="008F58EE" w:rsidRPr="009E2E14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포함한 다양한 동작을 제공</w:t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9A85190" wp14:editId="394DBA09">
                <wp:simplePos x="0" y="0"/>
                <wp:positionH relativeFrom="margin">
                  <wp:posOffset>3714750</wp:posOffset>
                </wp:positionH>
                <wp:positionV relativeFrom="paragraph">
                  <wp:posOffset>57150</wp:posOffset>
                </wp:positionV>
                <wp:extent cx="1838325" cy="1276350"/>
                <wp:effectExtent l="0" t="0" r="28575" b="19050"/>
                <wp:wrapNone/>
                <wp:docPr id="187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88" name="직사각형 188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9E2E14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9" name="직사각형 189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2E14" w:rsidRPr="009E2E14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9E2E14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3DVRUI_FootSwitch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0" name="직선 화살표 연결선 190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1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2E14" w:rsidRPr="006E7311" w:rsidRDefault="009E2E14" w:rsidP="009E2E14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85190" id="_x0000_s1123" style="position:absolute;margin-left:292.5pt;margin-top:4.5pt;width:144.75pt;height:100.5pt;z-index:251708416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">
                <v:rect id="직사각형 188" o:spid="_x0000_s112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" filled="f" strokecolor="#0d0d0d" strokeweight="1pt">
                  <v:textbox>
                    <w:txbxContent>
                      <w:p w:rsidR="009E2E14" w:rsidRPr="009E2E14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189" o:spid="_x0000_s112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" filled="f" strokecolor="windowText" strokeweight="1pt">
                  <v:textbox>
                    <w:txbxContent>
                      <w:p w:rsidR="009E2E14" w:rsidRPr="009E2E14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9E2E14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3DVRUI_FootSwitch</w:t>
                        </w:r>
                      </w:p>
                    </w:txbxContent>
                  </v:textbox>
                </v:rect>
                <v:shape id="직선 화살표 연결선 190" o:spid="_x0000_s112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" strokecolor="windowText" strokeweight=".5pt">
                  <v:stroke endarrow="block" joinstyle="miter"/>
                </v:shape>
                <v:shape id="TextBox 32" o:spid="_x0000_s112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<v:textbox>
                    <w:txbxContent>
                      <w:p w:rsidR="009E2E14" w:rsidRPr="006E7311" w:rsidRDefault="009E2E14" w:rsidP="009E2E14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2E14" w:rsidRP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 w:rsidRPr="009E2E14">
        <w:rPr>
          <w:rFonts w:ascii="굴림" w:eastAsia="굴림" w:hAnsi="굴림"/>
          <w:noProof/>
          <w:color w:val="2C2C2C" w:themeColor="text1"/>
          <w:kern w:val="24"/>
          <w:sz w:val="28"/>
          <w:szCs w:val="28"/>
        </w:rPr>
        <w:drawing>
          <wp:inline distT="0" distB="0" distL="0" distR="0" wp14:anchorId="7777E115" wp14:editId="044BC58B">
            <wp:extent cx="1524000" cy="1524000"/>
            <wp:effectExtent l="0" t="0" r="0" b="0"/>
            <wp:docPr id="192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823341EC-813D-45C2-A77F-864107E837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823341EC-813D-45C2-A77F-864107E837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412" cy="1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풋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컨트롤러의 입력을 받는 VR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장비를 가지고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있지 않기 때문에 입력은 버튼 입력 받는다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입력의 단계를 숫자로 표시 해주자</w:t>
      </w:r>
    </w:p>
    <w:p w:rsidR="009E2E14" w:rsidRPr="00FC7389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Pr="00FC7389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9E2E14" w:rsidRDefault="009E2E14" w:rsidP="00AC3418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</w:rPr>
      </w:pPr>
    </w:p>
    <w:p w:rsidR="00FC7389" w:rsidRPr="009E2E14" w:rsidRDefault="00FC7389" w:rsidP="00FC7389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Hoist</w:t>
      </w:r>
      <w:r w:rsidRPr="009E2E14">
        <w:rPr>
          <w:rFonts w:ascii="굴림" w:eastAsia="굴림" w:hAnsi="굴림" w:cs="바탕체"/>
        </w:rPr>
        <w:t xml:space="preserve"> switch</w:t>
      </w:r>
    </w:p>
    <w:p w:rsidR="00FC7389" w:rsidRPr="009E2E14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보통 레일을 올리거나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내릴 때 많이 사용하는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스위치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,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비상 버튼을 포함한다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버튼은 기능에 따라 여러 개가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존재하기도 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버튼은 레일의 모터와 연결되어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동작한다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과부하 및 전압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차기가 내장 된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임베디드</w:t>
      </w:r>
      <w:proofErr w:type="spellEnd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타입 및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노출타입</w:t>
      </w:r>
      <w:proofErr w:type="spellEnd"/>
    </w:p>
    <w:p w:rsidR="00FC7389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E04234E" wp14:editId="5FCB3D0D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1838325" cy="1276350"/>
                <wp:effectExtent l="0" t="0" r="28575" b="19050"/>
                <wp:wrapNone/>
                <wp:docPr id="193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194" name="직사각형 194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5" name="직사각형 195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C7389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3DVRUI_Hoist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6" name="직선 화살표 연결선 196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7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C7389" w:rsidRPr="006E7311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4234E" id="_x0000_s1128" style="position:absolute;margin-left:93.55pt;margin-top:4.15pt;width:144.75pt;height:100.5pt;z-index:251710464;mso-position-horizontal:right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">
                <v:rect id="직사각형 194" o:spid="_x0000_s112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" filled="f" strokecolor="#0d0d0d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195" o:spid="_x0000_s113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" filled="f" strokecolor="windowText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C7389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3DVRUI_Hoist</w:t>
                        </w:r>
                      </w:p>
                    </w:txbxContent>
                  </v:textbox>
                </v:rect>
                <v:shape id="직선 화살표 연결선 196" o:spid="_x0000_s113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" strokecolor="windowText" strokeweight=".5pt">
                  <v:stroke endarrow="block" joinstyle="miter"/>
                </v:shape>
                <v:shape id="TextBox 32" o:spid="_x0000_s113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<v:textbox>
                    <w:txbxContent>
                      <w:p w:rsidR="00FC7389" w:rsidRPr="006E7311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C7389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330B896C" wp14:editId="1378DCD4">
            <wp:extent cx="2428875" cy="2936301"/>
            <wp:effectExtent l="0" t="0" r="0" b="0"/>
            <wp:docPr id="198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5834B1E-9DCC-40B8-936B-9C3EC36163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5834B1E-9DCC-40B8-936B-9C3EC36163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45" cy="29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테스트 할 수 있는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모터형의</w:t>
      </w:r>
      <w:proofErr w:type="spellEnd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레일을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제작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버튼에 입력 방향을 알 수 있게 문자를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표기.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버튼을 누르고 있으면 값이 계속 전달되고 때면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정지.</w:t>
      </w:r>
    </w:p>
    <w:p w:rsidR="00355A54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비상 버튼은 그냥 경고 메시지를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출력.</w:t>
      </w:r>
    </w:p>
    <w:p w:rsidR="00FC7389" w:rsidRPr="00FC7389" w:rsidRDefault="00FC7389" w:rsidP="00FC7389">
      <w:pPr>
        <w:wordWrap w:val="0"/>
        <w:spacing w:before="75" w:after="0" w:line="216" w:lineRule="auto"/>
        <w:ind w:firstLineChars="100" w:firstLine="2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Pr="00FC7389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>
      <w:pPr>
        <w:rPr>
          <w:rFonts w:ascii="굴림" w:eastAsia="굴림" w:hAnsi="굴림"/>
          <w:color w:val="2C2C2C" w:themeColor="text1"/>
          <w:kern w:val="24"/>
          <w:sz w:val="28"/>
          <w:szCs w:val="28"/>
        </w:rPr>
      </w:pPr>
      <w:r>
        <w:rPr>
          <w:rFonts w:ascii="굴림" w:eastAsia="굴림" w:hAnsi="굴림"/>
          <w:color w:val="2C2C2C" w:themeColor="text1"/>
          <w:kern w:val="24"/>
          <w:sz w:val="28"/>
          <w:szCs w:val="28"/>
        </w:rPr>
        <w:br w:type="page"/>
      </w:r>
    </w:p>
    <w:p w:rsidR="00FC7389" w:rsidRPr="009E2E14" w:rsidRDefault="00FC7389" w:rsidP="00FC7389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magneticreader / card</w:t>
      </w:r>
    </w:p>
    <w:p w:rsidR="00FC7389" w:rsidRPr="009E2E14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카드의 자성 재료 밴드 위의 작은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철계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자성 입자의 자력을 수정하여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데이터를 저장 할 수 있는 </w:t>
      </w:r>
    </w:p>
    <w:p w:rsidR="00355A54" w:rsidRPr="00FC7389" w:rsidRDefault="008F58EE" w:rsidP="00FC7389">
      <w:pPr>
        <w:wordWrap w:val="0"/>
        <w:spacing w:before="75" w:line="216" w:lineRule="auto"/>
        <w:ind w:firstLineChars="100" w:firstLine="200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유형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스와이프카드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또는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마크네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스파라이프라고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한다.</w: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판독은 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자기판독</w:t>
      </w:r>
      <w:proofErr w:type="spellEnd"/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헤드를 지나쳐 읽음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proofErr w:type="spellStart"/>
      <w:r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트래스폰더</w:t>
      </w:r>
      <w:proofErr w:type="spellEnd"/>
      <w:r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장치 및 마이크로 칩을 포함 할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수 있다.</w: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83E261E" wp14:editId="03494277">
                <wp:simplePos x="0" y="0"/>
                <wp:positionH relativeFrom="margin">
                  <wp:posOffset>3705225</wp:posOffset>
                </wp:positionH>
                <wp:positionV relativeFrom="paragraph">
                  <wp:posOffset>266700</wp:posOffset>
                </wp:positionV>
                <wp:extent cx="1838325" cy="1276350"/>
                <wp:effectExtent l="0" t="0" r="28575" b="19050"/>
                <wp:wrapNone/>
                <wp:docPr id="204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205" name="직사각형 205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6" name="직사각형 206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C7389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3DVRUI_MagenticReader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7" name="직선 화살표 연결선 207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08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C7389" w:rsidRPr="006E7311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E261E" id="_x0000_s1133" style="position:absolute;margin-left:291.75pt;margin-top:21pt;width:144.75pt;height:100.5pt;z-index:251714560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">
                <v:rect id="직사각형 205" o:spid="_x0000_s113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" filled="f" strokecolor="#0d0d0d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206" o:spid="_x0000_s113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" filled="f" strokecolor="windowText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C7389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3DVRUI_MagenticReader</w:t>
                        </w:r>
                      </w:p>
                    </w:txbxContent>
                  </v:textbox>
                </v:rect>
                <v:shape id="직선 화살표 연결선 207" o:spid="_x0000_s113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" strokecolor="windowText" strokeweight=".5pt">
                  <v:stroke endarrow="block" joinstyle="miter"/>
                </v:shape>
                <v:shape id="TextBox 32" o:spid="_x0000_s113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<v:textbox>
                    <w:txbxContent>
                      <w:p w:rsidR="00FC7389" w:rsidRPr="006E7311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695144F" wp14:editId="7038E912">
                <wp:simplePos x="0" y="0"/>
                <wp:positionH relativeFrom="margin">
                  <wp:posOffset>1523365</wp:posOffset>
                </wp:positionH>
                <wp:positionV relativeFrom="paragraph">
                  <wp:posOffset>15240</wp:posOffset>
                </wp:positionV>
                <wp:extent cx="1838325" cy="1276350"/>
                <wp:effectExtent l="0" t="0" r="28575" b="19050"/>
                <wp:wrapNone/>
                <wp:docPr id="199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200" name="직사각형 200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1" name="직사각형 201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C7389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3DVRUI_MagneticCard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직선 화살표 연결선 202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03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C7389" w:rsidRPr="006E7311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5144F" id="_x0000_s1138" style="position:absolute;margin-left:119.95pt;margin-top:1.2pt;width:144.75pt;height:100.5pt;z-index:251712512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">
                <v:rect id="직사각형 200" o:spid="_x0000_s113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" filled="f" strokecolor="#0d0d0d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201" o:spid="_x0000_s114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" filled="f" strokecolor="windowText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C7389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3DVRUI_MagneticCard</w:t>
                        </w:r>
                      </w:p>
                    </w:txbxContent>
                  </v:textbox>
                </v:rect>
                <v:shape id="직선 화살표 연결선 202" o:spid="_x0000_s114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" strokecolor="windowText" strokeweight=".5pt">
                  <v:stroke endarrow="block" joinstyle="miter"/>
                </v:shape>
                <v:shape id="TextBox 32" o:spid="_x0000_s114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FC7389" w:rsidRPr="006E7311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b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C7389">
        <w:rPr>
          <w:rFonts w:ascii="굴림" w:eastAsia="굴림" w:hAnsi="굴림"/>
          <w:b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3BB326A9" wp14:editId="62DEFAA2">
            <wp:extent cx="2029549" cy="352922"/>
            <wp:effectExtent l="0" t="0" r="0" b="9525"/>
            <wp:docPr id="209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6A11681F-4932-4AA6-AB69-CA103D7C5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>
                      <a:extLst>
                        <a:ext uri="{FF2B5EF4-FFF2-40B4-BE49-F238E27FC236}">
                          <a16:creationId xmlns:a16="http://schemas.microsoft.com/office/drawing/2014/main" id="{6A11681F-4932-4AA6-AB69-CA103D7C57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95" b="-2936"/>
                    <a:stretch/>
                  </pic:blipFill>
                  <pic:spPr>
                    <a:xfrm>
                      <a:off x="0" y="0"/>
                      <a:ext cx="2029549" cy="3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카드와 리더기에 각각 값을 입력 할 수 있게 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리더기와 카드에 값이 일치하면 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True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아니면 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False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이벤트를 발생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클래스 구성은 리더기와 카드 각각으로 구성 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실감을 주기 위해 리더기와 카드의 충동 체크 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FC7389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>
      <w:pPr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br w:type="page"/>
      </w:r>
    </w:p>
    <w:p w:rsidR="00FC7389" w:rsidRPr="009E2E14" w:rsidRDefault="00FC7389" w:rsidP="00FC7389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lastRenderedPageBreak/>
        <w:t>handwheel</w:t>
      </w:r>
    </w:p>
    <w:p w:rsidR="00FC7389" w:rsidRPr="009E2E14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FC7389" w:rsidRDefault="00FC7389" w:rsidP="00FC7389">
      <w:pPr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-</w:t>
      </w:r>
      <w:r w:rsidRPr="00FC7389">
        <w:rPr>
          <w:rFonts w:ascii="바탕" w:eastAsia="바탕" w:hAnsi="바탕" w:cs="바탕" w:hint="eastAsia"/>
          <w:color w:val="2C2C2C" w:themeColor="text1"/>
          <w:kern w:val="24"/>
          <w:sz w:val="24"/>
          <w:szCs w:val="24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회전의 속도 조절을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가능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방향에 따른 이벤트 처리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이벤트에 값을 넣어 증가시키거나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감소 가능.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다양하게 활용하게 이벤트에서 주로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처리.</w:t>
      </w:r>
    </w:p>
    <w:p w:rsidR="00355A54" w:rsidRP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- 무한 회전.</w: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C66B6DF" wp14:editId="6B827DBF">
                <wp:simplePos x="0" y="0"/>
                <wp:positionH relativeFrom="margin">
                  <wp:posOffset>3295650</wp:posOffset>
                </wp:positionH>
                <wp:positionV relativeFrom="paragraph">
                  <wp:posOffset>170815</wp:posOffset>
                </wp:positionV>
                <wp:extent cx="1838325" cy="1276350"/>
                <wp:effectExtent l="0" t="0" r="28575" b="19050"/>
                <wp:wrapNone/>
                <wp:docPr id="210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211" name="직사각형 211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2" name="직사각형 212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C7389" w:rsidRPr="009E2E14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FC7389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3DVRUI_HandWheel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3" name="직선 화살표 연결선 213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14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C7389" w:rsidRPr="006E7311" w:rsidRDefault="00FC7389" w:rsidP="00FC7389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6B6DF" id="_x0000_s1143" style="position:absolute;margin-left:259.5pt;margin-top:13.45pt;width:144.75pt;height:100.5pt;z-index:251716608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">
                <v:rect id="직사각형 211" o:spid="_x0000_s114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" filled="f" strokecolor="#0d0d0d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212" o:spid="_x0000_s114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" filled="f" strokecolor="windowText" strokeweight="1pt">
                  <v:textbox>
                    <w:txbxContent>
                      <w:p w:rsidR="00FC7389" w:rsidRPr="009E2E14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FC7389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3DVRUI_HandWheel</w:t>
                        </w:r>
                      </w:p>
                    </w:txbxContent>
                  </v:textbox>
                </v:rect>
                <v:shape id="직선 화살표 연결선 213" o:spid="_x0000_s114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" strokecolor="windowText" strokeweight=".5pt">
                  <v:stroke endarrow="block" joinstyle="miter"/>
                </v:shape>
                <v:shape id="TextBox 32" o:spid="_x0000_s114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:rsidR="00FC7389" w:rsidRPr="006E7311" w:rsidRDefault="00FC7389" w:rsidP="00FC7389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Pr="00FC7389" w:rsidRDefault="00FC7389" w:rsidP="008F58EE">
      <w:pPr>
        <w:pStyle w:val="af9"/>
        <w:numPr>
          <w:ilvl w:val="0"/>
          <w:numId w:val="1"/>
        </w:numPr>
        <w:spacing w:before="0" w:after="0" w:line="240" w:lineRule="auto"/>
        <w:ind w:leftChars="0"/>
      </w:pPr>
      <w:r>
        <w:rPr>
          <w:rFonts w:ascii="맑은 고딕" w:eastAsia="맑은 고딕" w:hAnsi="맑은 고딕" w:cs="+mn-cs" w:hint="eastAsia"/>
          <w:color w:val="000000"/>
          <w:kern w:val="24"/>
        </w:rPr>
        <w:t xml:space="preserve">상태 별 이벤트 </w:t>
      </w:r>
      <w:proofErr w:type="gramStart"/>
      <w:r>
        <w:rPr>
          <w:rFonts w:ascii="맑은 고딕" w:eastAsia="맑은 고딕" w:hAnsi="맑은 고딕" w:cs="+mn-cs" w:hint="eastAsia"/>
          <w:color w:val="000000"/>
          <w:kern w:val="24"/>
        </w:rPr>
        <w:t>설정  Unity</w:t>
      </w:r>
      <w:proofErr w:type="gramEnd"/>
      <w:r>
        <w:rPr>
          <w:rFonts w:ascii="맑은 고딕" w:eastAsia="맑은 고딕" w:hAnsi="맑은 고딕" w:cs="+mn-cs" w:hint="eastAsia"/>
          <w:color w:val="000000"/>
          <w:kern w:val="24"/>
        </w:rPr>
        <w:t xml:space="preserve"> Interface</w:t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FC7389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3B82E9C6" wp14:editId="01310D58">
            <wp:extent cx="2757734" cy="2202875"/>
            <wp:effectExtent l="0" t="0" r="5080" b="6985"/>
            <wp:docPr id="215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91420180-8247-4542-BA28-BAA8B718FD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91420180-8247-4542-BA28-BAA8B718FD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34" cy="22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FC7389" w:rsidRDefault="00FC7389">
      <w:pPr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br w:type="page"/>
      </w:r>
    </w:p>
    <w:p w:rsidR="00FC7389" w:rsidRPr="009E2E14" w:rsidRDefault="00FC7389" w:rsidP="00FC7389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TApe measure</w:t>
      </w:r>
    </w:p>
    <w:p w:rsidR="00FC7389" w:rsidRPr="009E2E14" w:rsidRDefault="00FC7389" w:rsidP="00FC7389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FC7389" w:rsidRDefault="00FC7389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-</w:t>
      </w: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줄자 오브젝트는 누르면 줄자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모드로 설정되는 형태</w:t>
      </w:r>
    </w:p>
    <w:p w:rsidR="00355A54" w:rsidRDefault="00FC7389" w:rsidP="00EA17EF">
      <w:pPr>
        <w:tabs>
          <w:tab w:val="num" w:pos="1440"/>
        </w:tabs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>-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줄자 오브젝트는 그 자리에 있는다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.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버튼 같은 역할로 쓴다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br/>
      </w:r>
      <w:r w:rsid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-</w:t>
      </w:r>
      <w:r w:rsidR="00EA17EF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오브젝트 클릭 후 빈 공간에 클릭을 하면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 측정을 시작한다.</w:t>
      </w:r>
    </w:p>
    <w:p w:rsidR="00355A54" w:rsidRPr="00FC7389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클릭 후 길이를 늘리면 숫자로 표시하고 측정이 완료 된 끝에 값을 표시한다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FC7389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 xml:space="preserve">- </w:t>
      </w:r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줄자의 선의 모양을 편집 가능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  <w:u w:val="single"/>
        </w:rPr>
        <w:t>(</w:t>
      </w:r>
      <w:proofErr w:type="spellStart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>유니티</w:t>
      </w:r>
      <w:proofErr w:type="spellEnd"/>
      <w:r w:rsidR="008F58EE" w:rsidRPr="00FC7389">
        <w:rPr>
          <w:rFonts w:ascii="굴림" w:eastAsia="굴림" w:hAnsi="굴림" w:hint="eastAsia"/>
          <w:color w:val="2C2C2C" w:themeColor="text1"/>
          <w:kern w:val="24"/>
          <w:sz w:val="20"/>
          <w:szCs w:val="20"/>
          <w:u w:val="single"/>
        </w:rPr>
        <w:t xml:space="preserve"> 에서</w:t>
      </w:r>
      <w:r w:rsidR="008F58EE" w:rsidRPr="00FC7389">
        <w:rPr>
          <w:rFonts w:ascii="굴림" w:eastAsia="굴림" w:hAnsi="굴림"/>
          <w:color w:val="2C2C2C" w:themeColor="text1"/>
          <w:kern w:val="24"/>
          <w:sz w:val="20"/>
          <w:szCs w:val="20"/>
          <w:u w:val="single"/>
        </w:rPr>
        <w:t>)</w:t>
      </w:r>
    </w:p>
    <w:p w:rsidR="00FC7389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CBF0377" wp14:editId="46F4E517">
                <wp:simplePos x="0" y="0"/>
                <wp:positionH relativeFrom="margin">
                  <wp:posOffset>3933825</wp:posOffset>
                </wp:positionH>
                <wp:positionV relativeFrom="paragraph">
                  <wp:posOffset>189230</wp:posOffset>
                </wp:positionV>
                <wp:extent cx="1838325" cy="1276350"/>
                <wp:effectExtent l="0" t="0" r="28575" b="19050"/>
                <wp:wrapNone/>
                <wp:docPr id="216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217" name="직사각형 217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A17EF" w:rsidRPr="009E2E14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8" name="직사각형 218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A17EF" w:rsidRPr="009E2E14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EA17EF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3DVRUI_TapeMeasur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9" name="직선 화살표 연결선 219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20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17EF" w:rsidRPr="006E7311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BF0377" id="_x0000_s1148" style="position:absolute;margin-left:309.75pt;margin-top:14.9pt;width:144.75pt;height:100.5pt;z-index:251718656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">
                <v:rect id="직사각형 217" o:spid="_x0000_s1149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" filled="f" strokecolor="#0d0d0d" strokeweight="1pt">
                  <v:textbox>
                    <w:txbxContent>
                      <w:p w:rsidR="00EA17EF" w:rsidRPr="009E2E14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218" o:spid="_x0000_s1150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" filled="f" strokecolor="windowText" strokeweight="1pt">
                  <v:textbox>
                    <w:txbxContent>
                      <w:p w:rsidR="00EA17EF" w:rsidRPr="009E2E14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EA17EF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3DVRUI_TapeMeasur</w:t>
                        </w:r>
                      </w:p>
                    </w:txbxContent>
                  </v:textbox>
                </v:rect>
                <v:shape id="직선 화살표 연결선 219" o:spid="_x0000_s1151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" strokecolor="windowText" strokeweight=".5pt">
                  <v:stroke endarrow="block" joinstyle="miter"/>
                </v:shape>
                <v:shape id="TextBox 32" o:spid="_x0000_s1152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L8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" filled="f" stroked="f">
                  <v:textbox>
                    <w:txbxContent>
                      <w:p w:rsidR="00EA17EF" w:rsidRPr="006E7311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EA17EF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3437F70A" wp14:editId="276A7F13">
            <wp:extent cx="2181225" cy="1938142"/>
            <wp:effectExtent l="0" t="0" r="0" b="5080"/>
            <wp:docPr id="221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6A0EB665-23D4-4AF5-963E-727288CA8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6A0EB665-23D4-4AF5-963E-727288CA8B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7" r="17445" b="11214"/>
                    <a:stretch/>
                  </pic:blipFill>
                  <pic:spPr>
                    <a:xfrm>
                      <a:off x="0" y="0"/>
                      <a:ext cx="2186239" cy="194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EA17EF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5FEDF42F" wp14:editId="46BD8EC2">
            <wp:extent cx="2571750" cy="3880385"/>
            <wp:effectExtent l="0" t="0" r="0" b="6350"/>
            <wp:docPr id="22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EEA2ED2-1B24-484C-A1D4-CF3A869194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3EEA2ED2-1B24-484C-A1D4-CF3A869194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85" cy="38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EA17EF" w:rsidRPr="009E2E14" w:rsidRDefault="00EA17EF" w:rsidP="00EA17EF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/>
        </w:rPr>
        <w:lastRenderedPageBreak/>
        <w:t>laser switch</w:t>
      </w:r>
    </w:p>
    <w:p w:rsidR="00EA17EF" w:rsidRPr="009E2E14" w:rsidRDefault="00EA17EF" w:rsidP="00EA17EF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55A54" w:rsidRPr="00EA17EF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레이저 포인터와 오브젝트 충돌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시에 </w:t>
      </w:r>
      <w:r w:rsidR="008F58EE" w:rsidRPr="00EA17EF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충돌 이 없으면 </w:t>
      </w:r>
      <w:r w:rsidR="008F58EE" w:rsidRPr="00EA17EF">
        <w:rPr>
          <w:rFonts w:ascii="굴림" w:eastAsia="굴림" w:hAnsi="굴림"/>
          <w:color w:val="2C2C2C" w:themeColor="text1"/>
          <w:kern w:val="24"/>
          <w:sz w:val="20"/>
          <w:szCs w:val="20"/>
        </w:rPr>
        <w:t>Off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처리</w:t>
      </w:r>
    </w:p>
    <w:p w:rsidR="00355A54" w:rsidRPr="00EA17EF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- </w:t>
      </w:r>
      <w:r w:rsidR="008F58EE" w:rsidRPr="00EA17EF">
        <w:rPr>
          <w:rFonts w:ascii="굴림" w:eastAsia="굴림" w:hAnsi="굴림"/>
          <w:color w:val="2C2C2C" w:themeColor="text1"/>
          <w:kern w:val="24"/>
          <w:sz w:val="20"/>
          <w:szCs w:val="20"/>
        </w:rPr>
        <w:t xml:space="preserve">On/Off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이벤트 처리</w:t>
      </w:r>
    </w:p>
    <w:p w:rsidR="00355A54" w:rsidRPr="00EA17EF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실제와 같은 재질로 만든다</w:t>
      </w:r>
      <w:r w:rsidR="008F58EE" w:rsidRPr="00EA17EF">
        <w:rPr>
          <w:rFonts w:ascii="굴림" w:eastAsia="굴림" w:hAnsi="굴림"/>
          <w:color w:val="2C2C2C" w:themeColor="text1"/>
          <w:kern w:val="24"/>
          <w:sz w:val="20"/>
          <w:szCs w:val="20"/>
        </w:rPr>
        <w:t>.</w:t>
      </w:r>
    </w:p>
    <w:p w:rsidR="00355A54" w:rsidRPr="00EA17EF" w:rsidRDefault="00EA17EF" w:rsidP="00EA17EF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- </w:t>
      </w:r>
      <w:r w:rsidR="008F58EE" w:rsidRPr="00EA17EF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레이저를 수정 할 수 있게 재질과 색을 수정 </w:t>
      </w:r>
      <w:r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가능</w:t>
      </w:r>
    </w:p>
    <w:p w:rsidR="00EA17EF" w:rsidRP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2111CA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636B3CD" wp14:editId="5B9CB9E7">
                <wp:simplePos x="0" y="0"/>
                <wp:positionH relativeFrom="margin">
                  <wp:posOffset>4057650</wp:posOffset>
                </wp:positionH>
                <wp:positionV relativeFrom="paragraph">
                  <wp:posOffset>220345</wp:posOffset>
                </wp:positionV>
                <wp:extent cx="1838325" cy="1276350"/>
                <wp:effectExtent l="0" t="0" r="28575" b="19050"/>
                <wp:wrapNone/>
                <wp:docPr id="229" name="그룹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2896BA-4372-4B34-B5B6-293DC947FD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1276350"/>
                          <a:chOff x="0" y="0"/>
                          <a:chExt cx="1692000" cy="1219835"/>
                        </a:xfrm>
                      </wpg:grpSpPr>
                      <wps:wsp>
                        <wps:cNvPr id="230" name="직사각형 230">
                          <a:extLst>
                            <a:ext uri="{FF2B5EF4-FFF2-40B4-BE49-F238E27FC236}">
                              <a16:creationId xmlns:a16="http://schemas.microsoft.com/office/drawing/2014/main" id="{7C2AE3BC-7B37-4E44-8A55-55226B8FFA75}"/>
                            </a:ext>
                          </a:extLst>
                        </wps:cNvPr>
                        <wps:cNvSpPr/>
                        <wps:spPr>
                          <a:xfrm>
                            <a:off x="0" y="237971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>
                                <a:lumMod val="95000"/>
                                <a:lumOff val="5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A17EF" w:rsidRPr="009E2E14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</w:pPr>
                              <w:proofErr w:type="spellStart"/>
                              <w:r w:rsidRPr="009E2E14">
                                <w:rPr>
                                  <w:rFonts w:asciiTheme="minorHAnsi" w:eastAsia="맑은 고딕" w:hAnsi="Corbel" w:cstheme="minorBidi"/>
                                  <w:color w:val="2C2C2C" w:themeColor="text1"/>
                                  <w:kern w:val="24"/>
                                </w:rPr>
                                <w:t>DragBase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1" name="직사각형 231">
                          <a:extLst>
                            <a:ext uri="{FF2B5EF4-FFF2-40B4-BE49-F238E27FC236}">
                              <a16:creationId xmlns:a16="http://schemas.microsoft.com/office/drawing/2014/main" id="{0C44853A-F274-4283-BEB2-AC6811A7084B}"/>
                            </a:ext>
                          </a:extLst>
                        </wps:cNvPr>
                        <wps:cNvSpPr/>
                        <wps:spPr>
                          <a:xfrm>
                            <a:off x="0" y="788242"/>
                            <a:ext cx="1692000" cy="43159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A17EF" w:rsidRPr="009E2E14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</w:pPr>
                              <w:r w:rsidRPr="00EA17EF">
                                <w:rPr>
                                  <w:rFonts w:asciiTheme="minorHAnsi" w:hAnsiTheme="minorHAnsi"/>
                                  <w:color w:val="2C2C2C" w:themeColor="text1"/>
                                  <w:kern w:val="24"/>
                                </w:rPr>
                                <w:t>3DVRUI_LaserSwitch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2" name="직선 화살표 연결선 232">
                          <a:extLst>
                            <a:ext uri="{FF2B5EF4-FFF2-40B4-BE49-F238E27FC236}">
                              <a16:creationId xmlns:a16="http://schemas.microsoft.com/office/drawing/2014/main" id="{FB8C9CA9-F958-46FD-91AB-CD5AC7515B7F}"/>
                            </a:ext>
                          </a:extLst>
                        </wps:cNvPr>
                        <wps:cNvCnPr/>
                        <wps:spPr>
                          <a:xfrm>
                            <a:off x="846000" y="669564"/>
                            <a:ext cx="0" cy="11867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33" name="TextBox 32">
                          <a:extLst>
                            <a:ext uri="{FF2B5EF4-FFF2-40B4-BE49-F238E27FC236}">
                              <a16:creationId xmlns:a16="http://schemas.microsoft.com/office/drawing/2014/main" id="{BA4CDBAE-D962-46D9-A488-A7BB117164BC}"/>
                            </a:ext>
                          </a:extLst>
                        </wps:cNvPr>
                        <wps:cNvSpPr txBox="1"/>
                        <wps:spPr>
                          <a:xfrm>
                            <a:off x="216233" y="0"/>
                            <a:ext cx="14071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A17EF" w:rsidRPr="006E7311" w:rsidRDefault="00EA17EF" w:rsidP="00EA17EF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</w:pP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 xml:space="preserve">&lt;Class </w:t>
                              </w:r>
                              <w:r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Diagram</w:t>
                              </w:r>
                              <w:r w:rsidRPr="006E7311">
                                <w:rPr>
                                  <w:rFonts w:cstheme="minorBidi"/>
                                  <w:color w:val="2C2C2C" w:themeColor="text1"/>
                                  <w:kern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6B3CD" id="_x0000_s1153" style="position:absolute;margin-left:319.5pt;margin-top:17.35pt;width:144.75pt;height:100.5pt;z-index:251720704;mso-position-horizontal-relative:margin;mso-width-relative:margin;mso-height-relative:margin" coordsize="16920,12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">
                <v:rect id="직사각형 230" o:spid="_x0000_s1154" style="position:absolute;top:2379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" filled="f" strokecolor="#0d0d0d" strokeweight="1pt">
                  <v:textbox>
                    <w:txbxContent>
                      <w:p w:rsidR="00EA17EF" w:rsidRPr="009E2E14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</w:pPr>
                        <w:proofErr w:type="spellStart"/>
                        <w:r w:rsidRPr="009E2E14">
                          <w:rPr>
                            <w:rFonts w:asciiTheme="minorHAnsi" w:eastAsia="맑은 고딕" w:hAnsi="Corbel" w:cstheme="minorBidi"/>
                            <w:color w:val="2C2C2C" w:themeColor="text1"/>
                            <w:kern w:val="24"/>
                          </w:rPr>
                          <w:t>DragBase</w:t>
                        </w:r>
                        <w:proofErr w:type="spellEnd"/>
                      </w:p>
                    </w:txbxContent>
                  </v:textbox>
                </v:rect>
                <v:rect id="직사각형 231" o:spid="_x0000_s1155" style="position:absolute;top:7882;width:16920;height:4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" filled="f" strokecolor="windowText" strokeweight="1pt">
                  <v:textbox>
                    <w:txbxContent>
                      <w:p w:rsidR="00EA17EF" w:rsidRPr="009E2E14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</w:pPr>
                        <w:r w:rsidRPr="00EA17EF">
                          <w:rPr>
                            <w:rFonts w:asciiTheme="minorHAnsi" w:hAnsiTheme="minorHAnsi"/>
                            <w:color w:val="2C2C2C" w:themeColor="text1"/>
                            <w:kern w:val="24"/>
                          </w:rPr>
                          <w:t>3DVRUI_LaserSwitch</w:t>
                        </w:r>
                      </w:p>
                    </w:txbxContent>
                  </v:textbox>
                </v:rect>
                <v:shape id="직선 화살표 연결선 232" o:spid="_x0000_s1156" type="#_x0000_t32" style="position:absolute;left:8460;top:6695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" strokecolor="windowText" strokeweight=".5pt">
                  <v:stroke endarrow="block" joinstyle="miter"/>
                </v:shape>
                <v:shape id="TextBox 32" o:spid="_x0000_s1157" type="#_x0000_t202" style="position:absolute;left:2162;width:14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:rsidR="00EA17EF" w:rsidRPr="006E7311" w:rsidRDefault="00EA17EF" w:rsidP="00EA17EF">
                        <w:pPr>
                          <w:pStyle w:val="af8"/>
                          <w:spacing w:before="0" w:beforeAutospacing="0" w:after="0" w:afterAutospacing="0"/>
                          <w:jc w:val="center"/>
                        </w:pP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 xml:space="preserve">&lt;Class </w:t>
                        </w:r>
                        <w:r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Diagram</w:t>
                        </w:r>
                        <w:r w:rsidRPr="006E7311">
                          <w:rPr>
                            <w:rFonts w:cstheme="minorBidi"/>
                            <w:color w:val="2C2C2C" w:themeColor="text1"/>
                            <w:kern w:val="24"/>
                          </w:rPr>
                          <w:t>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EA17EF">
        <w:rPr>
          <w:rFonts w:ascii="굴림" w:eastAsia="굴림" w:hAnsi="굴림"/>
          <w:noProof/>
          <w:color w:val="2C2C2C" w:themeColor="text1"/>
          <w:kern w:val="24"/>
          <w:sz w:val="20"/>
          <w:szCs w:val="20"/>
        </w:rPr>
        <w:drawing>
          <wp:inline distT="0" distB="0" distL="0" distR="0" wp14:anchorId="4CBCBB9B" wp14:editId="7F76041E">
            <wp:extent cx="3505200" cy="1434588"/>
            <wp:effectExtent l="0" t="0" r="0" b="0"/>
            <wp:docPr id="223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35087831-7F1F-402F-B256-D100B6F69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35087831-7F1F-402F-B256-D100B6F69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28" cy="14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Default="0031698E">
      <w:pPr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br w:type="page"/>
      </w:r>
    </w:p>
    <w:p w:rsidR="0031698E" w:rsidRPr="009E2E14" w:rsidRDefault="0031698E" w:rsidP="0031698E">
      <w:pPr>
        <w:pStyle w:val="1"/>
        <w:rPr>
          <w:rFonts w:ascii="굴림" w:eastAsia="굴림" w:hAnsi="굴림" w:cs="바탕체"/>
        </w:rPr>
      </w:pPr>
      <w:r>
        <w:rPr>
          <w:rFonts w:ascii="굴림" w:eastAsia="굴림" w:hAnsi="굴림" w:cs="바탕체" w:hint="eastAsia"/>
        </w:rPr>
        <w:lastRenderedPageBreak/>
        <w:t>gntry crane control box</w:t>
      </w:r>
    </w:p>
    <w:p w:rsidR="0031698E" w:rsidRPr="009E2E14" w:rsidRDefault="0031698E" w:rsidP="0031698E">
      <w:pPr>
        <w:wordWrap w:val="0"/>
        <w:spacing w:before="75" w:after="0" w:line="216" w:lineRule="auto"/>
        <w:rPr>
          <w:rFonts w:ascii="굴림" w:eastAsia="굴림" w:hAnsi="굴림"/>
          <w:color w:val="2C2C2C" w:themeColor="text1"/>
          <w:kern w:val="24"/>
          <w:sz w:val="28"/>
          <w:szCs w:val="28"/>
          <w:u w:val="single"/>
        </w:rPr>
      </w:pP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 w:hint="eastAsia"/>
          <w:color w:val="2C2C2C" w:themeColor="text1"/>
          <w:kern w:val="24"/>
        </w:rPr>
        <w:t>-</w:t>
      </w:r>
      <w:r w:rsidRPr="0031698E">
        <w:rPr>
          <w:rFonts w:ascii="굴림" w:eastAsia="굴림" w:hAnsi="굴림"/>
          <w:color w:val="2C2C2C" w:themeColor="text1"/>
          <w:kern w:val="24"/>
        </w:rPr>
        <w:t xml:space="preserve"> </w:t>
      </w:r>
      <w:r w:rsidRPr="0031698E">
        <w:rPr>
          <w:rFonts w:ascii="굴림" w:eastAsia="굴림" w:hAnsi="굴림" w:hint="eastAsia"/>
        </w:rPr>
        <w:t>거대한 크레인을 컨트롤 할 수 있는 크레인 컨트롤 박스를 제작</w:t>
      </w:r>
      <w:r w:rsidRPr="0031698E">
        <w:rPr>
          <w:rFonts w:ascii="굴림" w:eastAsia="굴림" w:hAnsi="굴림"/>
        </w:rPr>
        <w:t>.</w:t>
      </w: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bookmarkStart w:id="0" w:name="_GoBack"/>
      <w:bookmarkEnd w:id="0"/>
      <w:r w:rsidRPr="0031698E">
        <w:rPr>
          <w:rFonts w:ascii="굴림" w:eastAsia="굴림" w:hAnsi="굴림"/>
        </w:rPr>
        <w:t xml:space="preserve">- </w:t>
      </w:r>
      <w:r w:rsidRPr="0031698E">
        <w:rPr>
          <w:rFonts w:ascii="굴림" w:eastAsia="굴림" w:hAnsi="굴림"/>
        </w:rPr>
        <w:t xml:space="preserve">좌우 다리로 구성 </w:t>
      </w:r>
      <w:proofErr w:type="gramStart"/>
      <w:r w:rsidRPr="0031698E">
        <w:rPr>
          <w:rFonts w:ascii="굴림" w:eastAsia="굴림" w:hAnsi="굴림"/>
        </w:rPr>
        <w:t xml:space="preserve">되어있다  </w:t>
      </w:r>
      <w:proofErr w:type="spellStart"/>
      <w:r w:rsidRPr="0031698E">
        <w:rPr>
          <w:rFonts w:ascii="굴림" w:eastAsia="굴림" w:hAnsi="굴림" w:hint="eastAsia"/>
        </w:rPr>
        <w:t>고톤수와</w:t>
      </w:r>
      <w:proofErr w:type="spellEnd"/>
      <w:proofErr w:type="gramEnd"/>
      <w:r w:rsidRPr="0031698E">
        <w:rPr>
          <w:rFonts w:ascii="굴림" w:eastAsia="굴림" w:hAnsi="굴림"/>
        </w:rPr>
        <w:t xml:space="preserve"> </w:t>
      </w:r>
      <w:proofErr w:type="spellStart"/>
      <w:r w:rsidRPr="0031698E">
        <w:rPr>
          <w:rFonts w:ascii="굴림" w:eastAsia="굴림" w:hAnsi="굴림" w:hint="eastAsia"/>
        </w:rPr>
        <w:t>고양정</w:t>
      </w:r>
      <w:proofErr w:type="spellEnd"/>
      <w:r w:rsidRPr="0031698E">
        <w:rPr>
          <w:rFonts w:ascii="굴림" w:eastAsia="굴림" w:hAnsi="굴림"/>
        </w:rPr>
        <w:t xml:space="preserve"> 장 </w:t>
      </w:r>
      <w:proofErr w:type="spellStart"/>
      <w:r w:rsidRPr="0031698E">
        <w:rPr>
          <w:rFonts w:ascii="굴림" w:eastAsia="굴림" w:hAnsi="굴림" w:hint="eastAsia"/>
        </w:rPr>
        <w:t>스판의</w:t>
      </w:r>
      <w:proofErr w:type="spellEnd"/>
      <w:r w:rsidRPr="0031698E">
        <w:rPr>
          <w:rFonts w:ascii="굴림" w:eastAsia="굴림" w:hAnsi="굴림"/>
        </w:rPr>
        <w:t xml:space="preserve"> 크레인의 경우는 한지 </w:t>
      </w:r>
      <w:proofErr w:type="spellStart"/>
      <w:r w:rsidRPr="0031698E">
        <w:rPr>
          <w:rFonts w:ascii="굴림" w:eastAsia="굴림" w:hAnsi="굴림" w:hint="eastAsia"/>
        </w:rPr>
        <w:t>레그</w:t>
      </w:r>
      <w:proofErr w:type="spellEnd"/>
      <w:r w:rsidRPr="0031698E">
        <w:rPr>
          <w:rFonts w:ascii="굴림" w:eastAsia="굴림" w:hAnsi="굴림"/>
        </w:rPr>
        <w:t xml:space="preserve"> </w:t>
      </w: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ind w:firstLineChars="100" w:firstLine="220"/>
        <w:jc w:val="both"/>
        <w:rPr>
          <w:rFonts w:ascii="굴림" w:eastAsia="굴림" w:hAnsi="굴림"/>
        </w:rPr>
      </w:pPr>
      <w:proofErr w:type="spellStart"/>
      <w:r w:rsidRPr="0031698E">
        <w:rPr>
          <w:rFonts w:ascii="굴림" w:eastAsia="굴림" w:hAnsi="굴림" w:hint="eastAsia"/>
        </w:rPr>
        <w:t>고정레그로</w:t>
      </w:r>
      <w:proofErr w:type="spellEnd"/>
      <w:r w:rsidRPr="0031698E">
        <w:rPr>
          <w:rFonts w:ascii="굴림" w:eastAsia="굴림" w:hAnsi="굴림"/>
        </w:rPr>
        <w:t xml:space="preserve"> 구성</w:t>
      </w: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 w:hint="eastAsia"/>
        </w:rPr>
        <w:t xml:space="preserve">- </w:t>
      </w:r>
      <w:r w:rsidRPr="0031698E">
        <w:rPr>
          <w:rFonts w:ascii="굴림" w:eastAsia="굴림" w:hAnsi="굴림" w:hint="eastAsia"/>
        </w:rPr>
        <w:t xml:space="preserve">크레인은 동력을 사용하여 하물을 달아 올려 수평으로 </w:t>
      </w:r>
      <w:proofErr w:type="spellStart"/>
      <w:r w:rsidRPr="0031698E">
        <w:rPr>
          <w:rFonts w:ascii="굴림" w:eastAsia="굴림" w:hAnsi="굴림" w:hint="eastAsia"/>
        </w:rPr>
        <w:t>운반한다</w:t>
      </w:r>
      <w:proofErr w:type="spellEnd"/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 w:hint="eastAsia"/>
        </w:rPr>
        <w:t xml:space="preserve">- </w:t>
      </w:r>
      <w:r w:rsidRPr="0031698E">
        <w:rPr>
          <w:rFonts w:ascii="굴림" w:eastAsia="굴림" w:hAnsi="굴림" w:hint="eastAsia"/>
        </w:rPr>
        <w:t xml:space="preserve">구조에 따라 </w:t>
      </w:r>
      <w:proofErr w:type="spellStart"/>
      <w:r w:rsidRPr="0031698E">
        <w:rPr>
          <w:rFonts w:ascii="굴림" w:eastAsia="굴림" w:hAnsi="굴림" w:hint="eastAsia"/>
        </w:rPr>
        <w:t>호이스트식</w:t>
      </w:r>
      <w:proofErr w:type="spellEnd"/>
      <w:r w:rsidRPr="0031698E">
        <w:rPr>
          <w:rFonts w:ascii="굴림" w:eastAsia="굴림" w:hAnsi="굴림"/>
        </w:rPr>
        <w:t xml:space="preserve">, </w:t>
      </w:r>
      <w:proofErr w:type="spellStart"/>
      <w:r w:rsidRPr="0031698E">
        <w:rPr>
          <w:rFonts w:ascii="굴림" w:eastAsia="굴림" w:hAnsi="굴림" w:hint="eastAsia"/>
        </w:rPr>
        <w:t>트래브식</w:t>
      </w:r>
      <w:proofErr w:type="spellEnd"/>
      <w:r w:rsidRPr="0031698E">
        <w:rPr>
          <w:rFonts w:ascii="굴림" w:eastAsia="굴림" w:hAnsi="굴림"/>
        </w:rPr>
        <w:t xml:space="preserve">, </w:t>
      </w:r>
      <w:r w:rsidRPr="0031698E">
        <w:rPr>
          <w:rFonts w:ascii="굴림" w:eastAsia="굴림" w:hAnsi="굴림" w:hint="eastAsia"/>
        </w:rPr>
        <w:t xml:space="preserve">로프 </w:t>
      </w:r>
      <w:proofErr w:type="spellStart"/>
      <w:r w:rsidRPr="0031698E">
        <w:rPr>
          <w:rFonts w:ascii="굴림" w:eastAsia="굴림" w:hAnsi="굴림" w:hint="eastAsia"/>
        </w:rPr>
        <w:t>트롤리식</w:t>
      </w:r>
      <w:proofErr w:type="spellEnd"/>
      <w:r w:rsidRPr="0031698E">
        <w:rPr>
          <w:rFonts w:ascii="굴림" w:eastAsia="굴림" w:hAnsi="굴림" w:hint="eastAsia"/>
        </w:rPr>
        <w:t xml:space="preserve"> 등이 있다</w:t>
      </w: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  <w:u w:val="single"/>
        </w:rPr>
      </w:pPr>
      <w:r w:rsidRPr="0031698E">
        <w:rPr>
          <w:rFonts w:ascii="굴림" w:eastAsia="굴림" w:hAnsi="굴림"/>
          <w:u w:val="single"/>
        </w:rPr>
        <w:t xml:space="preserve">- </w:t>
      </w:r>
      <w:proofErr w:type="spellStart"/>
      <w:r w:rsidRPr="0031698E">
        <w:rPr>
          <w:rFonts w:ascii="굴림" w:eastAsia="굴림" w:hAnsi="굴림" w:hint="eastAsia"/>
          <w:u w:val="single"/>
        </w:rPr>
        <w:t>권상장치는</w:t>
      </w:r>
      <w:proofErr w:type="spellEnd"/>
      <w:r w:rsidRPr="0031698E">
        <w:rPr>
          <w:rFonts w:ascii="굴림" w:eastAsia="굴림" w:hAnsi="굴림" w:hint="eastAsia"/>
          <w:u w:val="single"/>
        </w:rPr>
        <w:t xml:space="preserve"> 크레인에서 하물을 들어 오리거나 내리 위한 장치</w:t>
      </w:r>
    </w:p>
    <w:p w:rsidR="0031698E" w:rsidRPr="0031698E" w:rsidRDefault="0031698E" w:rsidP="0031698E">
      <w:pPr>
        <w:widowControl w:val="0"/>
        <w:wordWrap w:val="0"/>
        <w:autoSpaceDE w:val="0"/>
        <w:autoSpaceDN w:val="0"/>
        <w:spacing w:before="0" w:after="160" w:line="259" w:lineRule="auto"/>
        <w:ind w:firstLineChars="100" w:firstLine="220"/>
        <w:jc w:val="both"/>
        <w:rPr>
          <w:rFonts w:ascii="굴림" w:eastAsia="굴림" w:hAnsi="굴림"/>
        </w:rPr>
      </w:pPr>
      <w:r w:rsidRPr="0031698E">
        <w:rPr>
          <w:rFonts w:ascii="굴림" w:eastAsia="굴림" w:hAnsi="굴림"/>
          <w:u w:val="single"/>
        </w:rPr>
        <w:t>(</w:t>
      </w:r>
      <w:proofErr w:type="spellStart"/>
      <w:r w:rsidRPr="0031698E">
        <w:rPr>
          <w:rFonts w:ascii="굴림" w:eastAsia="굴림" w:hAnsi="굴림" w:hint="eastAsia"/>
          <w:u w:val="single"/>
        </w:rPr>
        <w:t>권상전동기</w:t>
      </w:r>
      <w:proofErr w:type="spellEnd"/>
      <w:r w:rsidRPr="0031698E">
        <w:rPr>
          <w:rFonts w:ascii="굴림" w:eastAsia="굴림" w:hAnsi="굴림"/>
          <w:u w:val="single"/>
        </w:rPr>
        <w:t xml:space="preserve">, </w:t>
      </w:r>
      <w:r w:rsidRPr="0031698E">
        <w:rPr>
          <w:rFonts w:ascii="굴림" w:eastAsia="굴림" w:hAnsi="굴림" w:hint="eastAsia"/>
          <w:u w:val="single"/>
        </w:rPr>
        <w:t xml:space="preserve">축 </w:t>
      </w:r>
      <w:proofErr w:type="spellStart"/>
      <w:r w:rsidRPr="0031698E">
        <w:rPr>
          <w:rFonts w:ascii="굴림" w:eastAsia="굴림" w:hAnsi="굴림" w:hint="eastAsia"/>
          <w:u w:val="single"/>
        </w:rPr>
        <w:t>이음부</w:t>
      </w:r>
      <w:proofErr w:type="spellEnd"/>
      <w:r w:rsidRPr="0031698E">
        <w:rPr>
          <w:rFonts w:ascii="굴림" w:eastAsia="굴림" w:hAnsi="굴림"/>
          <w:u w:val="single"/>
        </w:rPr>
        <w:t xml:space="preserve">, </w:t>
      </w:r>
      <w:r w:rsidRPr="0031698E">
        <w:rPr>
          <w:rFonts w:ascii="굴림" w:eastAsia="굴림" w:hAnsi="굴림" w:hint="eastAsia"/>
          <w:u w:val="single"/>
        </w:rPr>
        <w:t>브레이크</w:t>
      </w:r>
      <w:r w:rsidRPr="0031698E">
        <w:rPr>
          <w:rFonts w:ascii="굴림" w:eastAsia="굴림" w:hAnsi="굴림"/>
          <w:u w:val="single"/>
        </w:rPr>
        <w:t xml:space="preserve">, </w:t>
      </w:r>
      <w:r w:rsidRPr="0031698E">
        <w:rPr>
          <w:rFonts w:ascii="굴림" w:eastAsia="굴림" w:hAnsi="굴림" w:hint="eastAsia"/>
          <w:u w:val="single"/>
        </w:rPr>
        <w:t>치차</w:t>
      </w:r>
      <w:r w:rsidRPr="0031698E">
        <w:rPr>
          <w:rFonts w:ascii="굴림" w:eastAsia="굴림" w:hAnsi="굴림"/>
          <w:u w:val="single"/>
        </w:rPr>
        <w:t xml:space="preserve">, </w:t>
      </w:r>
      <w:proofErr w:type="spellStart"/>
      <w:r w:rsidRPr="0031698E">
        <w:rPr>
          <w:rFonts w:ascii="굴림" w:eastAsia="굴림" w:hAnsi="굴림" w:hint="eastAsia"/>
          <w:u w:val="single"/>
        </w:rPr>
        <w:t>트럼</w:t>
      </w:r>
      <w:proofErr w:type="spellEnd"/>
      <w:r w:rsidRPr="0031698E">
        <w:rPr>
          <w:rFonts w:ascii="굴림" w:eastAsia="굴림" w:hAnsi="굴림"/>
          <w:u w:val="single"/>
        </w:rPr>
        <w:t xml:space="preserve">, </w:t>
      </w:r>
      <w:proofErr w:type="spellStart"/>
      <w:r w:rsidRPr="0031698E">
        <w:rPr>
          <w:rFonts w:ascii="굴림" w:eastAsia="굴림" w:hAnsi="굴림" w:hint="eastAsia"/>
          <w:u w:val="single"/>
        </w:rPr>
        <w:t>시브</w:t>
      </w:r>
      <w:proofErr w:type="spellEnd"/>
      <w:r w:rsidRPr="0031698E">
        <w:rPr>
          <w:rFonts w:ascii="굴림" w:eastAsia="굴림" w:hAnsi="굴림"/>
          <w:u w:val="single"/>
        </w:rPr>
        <w:t xml:space="preserve">, </w:t>
      </w:r>
      <w:proofErr w:type="spellStart"/>
      <w:r w:rsidRPr="0031698E">
        <w:rPr>
          <w:rFonts w:ascii="굴림" w:eastAsia="굴림" w:hAnsi="굴림" w:hint="eastAsia"/>
          <w:u w:val="single"/>
        </w:rPr>
        <w:t>훅크</w:t>
      </w:r>
      <w:proofErr w:type="spellEnd"/>
      <w:r w:rsidRPr="0031698E">
        <w:rPr>
          <w:rFonts w:ascii="굴림" w:eastAsia="굴림" w:hAnsi="굴림"/>
          <w:u w:val="single"/>
        </w:rPr>
        <w:t xml:space="preserve"> </w:t>
      </w:r>
      <w:r w:rsidRPr="0031698E">
        <w:rPr>
          <w:rFonts w:ascii="굴림" w:eastAsia="굴림" w:hAnsi="굴림" w:hint="eastAsia"/>
          <w:u w:val="single"/>
        </w:rPr>
        <w:t>블록 및 와이어로프 구성</w:t>
      </w:r>
      <w:r w:rsidRPr="0031698E">
        <w:rPr>
          <w:rFonts w:ascii="굴림" w:eastAsia="굴림" w:hAnsi="굴림"/>
          <w:u w:val="single"/>
        </w:rPr>
        <w:t>)</w:t>
      </w:r>
    </w:p>
    <w:p w:rsidR="0031698E" w:rsidRPr="0031698E" w:rsidRDefault="0031698E" w:rsidP="0031698E">
      <w:pPr>
        <w:rPr>
          <w:rFonts w:ascii="굴림" w:eastAsia="굴림" w:hAnsi="굴림"/>
        </w:rPr>
      </w:pPr>
    </w:p>
    <w:p w:rsidR="0031698E" w:rsidRPr="0031698E" w:rsidRDefault="0031698E" w:rsidP="0031698E">
      <w:pPr>
        <w:widowControl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/>
        </w:rPr>
        <w:t xml:space="preserve">- </w:t>
      </w:r>
      <w:r w:rsidRPr="0031698E">
        <w:rPr>
          <w:rFonts w:ascii="굴림" w:eastAsia="굴림" w:hAnsi="굴림" w:cs="바탕" w:hint="eastAsia"/>
        </w:rPr>
        <w:t>컨트롤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박스를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/>
        </w:rPr>
        <w:t>(</w:t>
      </w:r>
      <w:r w:rsidRPr="0031698E">
        <w:rPr>
          <w:rFonts w:ascii="굴림" w:eastAsia="굴림" w:hAnsi="굴림" w:cs="바탕" w:hint="eastAsia"/>
        </w:rPr>
        <w:t>컨트롤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타워에</w:t>
      </w:r>
      <w:r w:rsidRPr="0031698E">
        <w:rPr>
          <w:rFonts w:ascii="굴림" w:eastAsia="굴림" w:hAnsi="굴림"/>
        </w:rPr>
        <w:t xml:space="preserve">) </w:t>
      </w:r>
      <w:r w:rsidRPr="0031698E">
        <w:rPr>
          <w:rFonts w:ascii="굴림" w:eastAsia="굴림" w:hAnsi="굴림" w:cs="바탕" w:hint="eastAsia"/>
        </w:rPr>
        <w:t>설치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한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형태로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구성한다</w:t>
      </w:r>
    </w:p>
    <w:p w:rsidR="0031698E" w:rsidRPr="0031698E" w:rsidRDefault="0031698E" w:rsidP="0031698E">
      <w:pPr>
        <w:widowControl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 w:hint="eastAsia"/>
        </w:rPr>
        <w:t xml:space="preserve">- </w:t>
      </w:r>
      <w:r w:rsidRPr="0031698E">
        <w:rPr>
          <w:rFonts w:ascii="굴림" w:eastAsia="굴림" w:hAnsi="굴림" w:cs="바탕" w:hint="eastAsia"/>
        </w:rPr>
        <w:t>초기는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컨트롤로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박스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형태는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기능</w:t>
      </w:r>
      <w:r w:rsidRPr="0031698E">
        <w:rPr>
          <w:rFonts w:ascii="굴림" w:eastAsia="굴림" w:hAnsi="굴림" w:hint="eastAsia"/>
        </w:rPr>
        <w:t xml:space="preserve"> </w:t>
      </w:r>
      <w:proofErr w:type="gramStart"/>
      <w:r w:rsidRPr="0031698E">
        <w:rPr>
          <w:rFonts w:ascii="굴림" w:eastAsia="굴림" w:hAnsi="굴림" w:cs="바탕" w:hint="eastAsia"/>
        </w:rPr>
        <w:t>중심으로</w:t>
      </w:r>
      <w:r w:rsidRPr="0031698E">
        <w:rPr>
          <w:rFonts w:ascii="굴림" w:eastAsia="굴림" w:hAnsi="굴림" w:hint="eastAsia"/>
        </w:rPr>
        <w:t xml:space="preserve">  </w:t>
      </w:r>
      <w:r w:rsidRPr="0031698E">
        <w:rPr>
          <w:rFonts w:ascii="굴림" w:eastAsia="굴림" w:hAnsi="굴림" w:cs="바탕" w:hint="eastAsia"/>
        </w:rPr>
        <w:t>배치</w:t>
      </w:r>
      <w:proofErr w:type="gramEnd"/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후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수정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하자</w:t>
      </w:r>
    </w:p>
    <w:p w:rsidR="0031698E" w:rsidRPr="0031698E" w:rsidRDefault="0031698E" w:rsidP="0031698E">
      <w:pPr>
        <w:widowControl w:val="0"/>
        <w:autoSpaceDE w:val="0"/>
        <w:autoSpaceDN w:val="0"/>
        <w:spacing w:before="0" w:after="160" w:line="259" w:lineRule="auto"/>
        <w:jc w:val="both"/>
        <w:rPr>
          <w:rFonts w:ascii="굴림" w:eastAsia="굴림" w:hAnsi="굴림"/>
        </w:rPr>
      </w:pPr>
      <w:r w:rsidRPr="0031698E">
        <w:rPr>
          <w:rFonts w:ascii="굴림" w:eastAsia="굴림" w:hAnsi="굴림" w:hint="eastAsia"/>
        </w:rPr>
        <w:t xml:space="preserve">- </w:t>
      </w:r>
      <w:r w:rsidRPr="0031698E">
        <w:rPr>
          <w:rFonts w:ascii="굴림" w:eastAsia="굴림" w:hAnsi="굴림" w:cs="바탕" w:hint="eastAsia"/>
        </w:rPr>
        <w:t>박스는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인접하면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접근하게</w:t>
      </w:r>
      <w:r w:rsidRPr="0031698E">
        <w:rPr>
          <w:rFonts w:ascii="굴림" w:eastAsia="굴림" w:hAnsi="굴림" w:hint="eastAsia"/>
        </w:rPr>
        <w:t xml:space="preserve"> </w:t>
      </w:r>
      <w:r w:rsidRPr="0031698E">
        <w:rPr>
          <w:rFonts w:ascii="굴림" w:eastAsia="굴림" w:hAnsi="굴림" w:cs="바탕" w:hint="eastAsia"/>
        </w:rPr>
        <w:t>하자</w:t>
      </w:r>
    </w:p>
    <w:p w:rsidR="0031698E" w:rsidRDefault="0031698E" w:rsidP="0031698E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Default="0031698E" w:rsidP="0031698E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Default="0031698E" w:rsidP="0031698E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31698E">
        <w:rPr>
          <w:rFonts w:ascii="굴림" w:eastAsia="굴림" w:hAnsi="굴림"/>
          <w:color w:val="2C2C2C" w:themeColor="text1"/>
          <w:kern w:val="24"/>
          <w:sz w:val="20"/>
          <w:szCs w:val="20"/>
        </w:rPr>
        <w:drawing>
          <wp:anchor distT="0" distB="0" distL="114300" distR="114300" simplePos="0" relativeHeight="251721728" behindDoc="0" locked="0" layoutInCell="1" allowOverlap="1" wp14:anchorId="7D700E1D" wp14:editId="4EDA754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4524375" cy="2598420"/>
            <wp:effectExtent l="0" t="0" r="9525" b="0"/>
            <wp:wrapSquare wrapText="bothSides"/>
            <wp:docPr id="1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5AE6B6D5-7625-4443-B4D0-20F5117C82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5AE6B6D5-7625-4443-B4D0-20F5117C82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98E" w:rsidRPr="0031698E" w:rsidRDefault="0031698E" w:rsidP="0031698E">
      <w:pPr>
        <w:wordWrap w:val="0"/>
        <w:spacing w:before="75" w:line="216" w:lineRule="auto"/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</w:pPr>
      <w:r>
        <w:rPr>
          <w:rFonts w:ascii="굴림" w:eastAsia="굴림" w:hAnsi="굴림"/>
          <w:color w:val="2C2C2C" w:themeColor="text1"/>
          <w:kern w:val="24"/>
          <w:sz w:val="20"/>
          <w:szCs w:val="20"/>
        </w:rPr>
        <w:br w:type="textWrapping" w:clear="all"/>
      </w:r>
    </w:p>
    <w:p w:rsidR="00EA17EF" w:rsidRDefault="00EA17EF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Default="0031698E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Default="0031698E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</w:p>
    <w:p w:rsidR="0031698E" w:rsidRPr="0031698E" w:rsidRDefault="0031698E" w:rsidP="0031698E">
      <w:pPr>
        <w:wordWrap w:val="0"/>
        <w:spacing w:before="75" w:line="216" w:lineRule="auto"/>
        <w:rPr>
          <w:rFonts w:ascii="굴림" w:eastAsia="굴림" w:hAnsi="굴림"/>
          <w:b/>
          <w:color w:val="2C2C2C" w:themeColor="text1"/>
          <w:kern w:val="24"/>
          <w:sz w:val="20"/>
          <w:szCs w:val="20"/>
        </w:rPr>
      </w:pPr>
      <w:r w:rsidRPr="0031698E">
        <w:rPr>
          <w:rFonts w:ascii="굴림" w:eastAsia="굴림" w:hAnsi="굴림"/>
          <w:b/>
          <w:color w:val="2C2C2C" w:themeColor="text1"/>
          <w:kern w:val="24"/>
          <w:sz w:val="20"/>
          <w:szCs w:val="20"/>
        </w:rPr>
        <w:t>Test Model Data</w:t>
      </w:r>
    </w:p>
    <w:p w:rsidR="00000000" w:rsidRPr="0031698E" w:rsidRDefault="00205888" w:rsidP="0031698E">
      <w:pPr>
        <w:numPr>
          <w:ilvl w:val="0"/>
          <w:numId w:val="4"/>
        </w:num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실제와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같은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모델로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구성</w:t>
      </w:r>
    </w:p>
    <w:p w:rsidR="0031698E" w:rsidRPr="0031698E" w:rsidRDefault="00205888" w:rsidP="00FC7389">
      <w:pPr>
        <w:numPr>
          <w:ilvl w:val="0"/>
          <w:numId w:val="4"/>
        </w:numPr>
        <w:wordWrap w:val="0"/>
        <w:spacing w:before="75" w:line="216" w:lineRule="auto"/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</w:pP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lastRenderedPageBreak/>
        <w:t>애니메이션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일부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 xml:space="preserve"> 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구</w:t>
      </w:r>
      <w:r w:rsidRPr="0031698E"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  <w:t>현</w:t>
      </w:r>
    </w:p>
    <w:p w:rsidR="0031698E" w:rsidRDefault="0031698E" w:rsidP="00FC7389">
      <w:pPr>
        <w:wordWrap w:val="0"/>
        <w:spacing w:before="75" w:line="216" w:lineRule="auto"/>
        <w:rPr>
          <w:rFonts w:ascii="굴림" w:eastAsia="굴림" w:hAnsi="굴림"/>
          <w:color w:val="2C2C2C" w:themeColor="text1"/>
          <w:kern w:val="24"/>
          <w:sz w:val="20"/>
          <w:szCs w:val="20"/>
        </w:rPr>
      </w:pPr>
      <w:r w:rsidRPr="0031698E">
        <w:rPr>
          <w:rFonts w:ascii="굴림" w:eastAsia="굴림" w:hAnsi="굴림"/>
          <w:color w:val="2C2C2C" w:themeColor="text1"/>
          <w:kern w:val="24"/>
          <w:sz w:val="20"/>
          <w:szCs w:val="20"/>
        </w:rPr>
        <w:drawing>
          <wp:inline distT="0" distB="0" distL="0" distR="0" wp14:anchorId="1F762049" wp14:editId="11C14892">
            <wp:extent cx="5618881" cy="2905125"/>
            <wp:effectExtent l="0" t="0" r="1270" b="0"/>
            <wp:docPr id="26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421823EC-8363-4BE4-8070-FE52AE7C1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421823EC-8363-4BE4-8070-FE52AE7C1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198" cy="29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E" w:rsidRPr="0031698E" w:rsidRDefault="0031698E" w:rsidP="00FC7389">
      <w:pPr>
        <w:wordWrap w:val="0"/>
        <w:spacing w:before="75" w:line="216" w:lineRule="auto"/>
        <w:rPr>
          <w:rFonts w:ascii="굴림" w:eastAsia="굴림" w:hAnsi="굴림" w:hint="eastAsia"/>
          <w:color w:val="2C2C2C" w:themeColor="text1"/>
          <w:kern w:val="24"/>
          <w:sz w:val="20"/>
          <w:szCs w:val="20"/>
        </w:rPr>
      </w:pPr>
    </w:p>
    <w:sectPr w:rsidR="0031698E" w:rsidRPr="0031698E" w:rsidSect="004E1AED">
      <w:footerReference w:type="default" r:id="rId3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5888" w:rsidRDefault="00205888">
      <w:pPr>
        <w:spacing w:after="0" w:line="240" w:lineRule="auto"/>
      </w:pPr>
      <w:r>
        <w:separator/>
      </w:r>
    </w:p>
  </w:endnote>
  <w:endnote w:type="continuationSeparator" w:id="0">
    <w:p w:rsidR="00205888" w:rsidRDefault="00205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4471" w:rsidRDefault="00F84471">
        <w:pPr>
          <w:pStyle w:val="af7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 w:rsidR="0031698E">
          <w:rPr>
            <w:noProof/>
            <w:lang w:val="ko-KR" w:bidi="ko-KR"/>
          </w:rPr>
          <w:t>22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5888" w:rsidRDefault="00205888">
      <w:pPr>
        <w:spacing w:after="0" w:line="240" w:lineRule="auto"/>
      </w:pPr>
      <w:r>
        <w:separator/>
      </w:r>
    </w:p>
  </w:footnote>
  <w:footnote w:type="continuationSeparator" w:id="0">
    <w:p w:rsidR="00205888" w:rsidRDefault="00205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21588"/>
    <w:multiLevelType w:val="hybridMultilevel"/>
    <w:tmpl w:val="5C86D60E"/>
    <w:lvl w:ilvl="0" w:tplc="5DECB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66726">
      <w:start w:val="276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1C7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69D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54E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183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62EB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44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728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E957C3B"/>
    <w:multiLevelType w:val="hybridMultilevel"/>
    <w:tmpl w:val="4F668CCC"/>
    <w:lvl w:ilvl="0" w:tplc="D20C9F9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5F0106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AD27F2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19E0E3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62E489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F0222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24A155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0AE92A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CBCCA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645A1AF7"/>
    <w:multiLevelType w:val="hybridMultilevel"/>
    <w:tmpl w:val="6804F358"/>
    <w:lvl w:ilvl="0" w:tplc="05143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DEDF82">
      <w:start w:val="276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80E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B4F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0814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A8E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C6C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7658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B46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8ED60F2"/>
    <w:multiLevelType w:val="hybridMultilevel"/>
    <w:tmpl w:val="CAE68AE4"/>
    <w:lvl w:ilvl="0" w:tplc="E95278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268E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EAC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0C5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5A1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AC9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B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FA6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B49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30A"/>
    <w:rsid w:val="00194DF6"/>
    <w:rsid w:val="001E0D29"/>
    <w:rsid w:val="00205888"/>
    <w:rsid w:val="002111CA"/>
    <w:rsid w:val="0031698E"/>
    <w:rsid w:val="00355A54"/>
    <w:rsid w:val="00390A7D"/>
    <w:rsid w:val="00465341"/>
    <w:rsid w:val="004E1AED"/>
    <w:rsid w:val="005C12A5"/>
    <w:rsid w:val="0063530A"/>
    <w:rsid w:val="006E7311"/>
    <w:rsid w:val="008F58EE"/>
    <w:rsid w:val="00920766"/>
    <w:rsid w:val="009E2E14"/>
    <w:rsid w:val="00A1310C"/>
    <w:rsid w:val="00AC3418"/>
    <w:rsid w:val="00CE2267"/>
    <w:rsid w:val="00D47A97"/>
    <w:rsid w:val="00EA17EF"/>
    <w:rsid w:val="00F84471"/>
    <w:rsid w:val="00FC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4F984"/>
  <w15:docId w15:val="{15758DAB-FED4-44F5-8D0E-B1D6A436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부제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강한 인용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a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D47A97"/>
    <w:rPr>
      <w:szCs w:val="16"/>
    </w:rPr>
  </w:style>
  <w:style w:type="character" w:styleId="ab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c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c"/>
    <w:uiPriority w:val="99"/>
    <w:semiHidden/>
    <w:rsid w:val="00D47A97"/>
    <w:rPr>
      <w:szCs w:val="20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D47A97"/>
    <w:rPr>
      <w:b/>
      <w:bCs/>
      <w:szCs w:val="20"/>
    </w:rPr>
  </w:style>
  <w:style w:type="paragraph" w:styleId="ae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e"/>
    <w:uiPriority w:val="99"/>
    <w:semiHidden/>
    <w:rsid w:val="00D47A97"/>
    <w:rPr>
      <w:rFonts w:ascii="Segoe UI" w:hAnsi="Segoe UI" w:cs="Segoe UI"/>
      <w:szCs w:val="16"/>
    </w:rPr>
  </w:style>
  <w:style w:type="paragraph" w:styleId="af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f"/>
    <w:uiPriority w:val="99"/>
    <w:semiHidden/>
    <w:rsid w:val="00D47A97"/>
    <w:rPr>
      <w:szCs w:val="20"/>
    </w:rPr>
  </w:style>
  <w:style w:type="paragraph" w:styleId="af0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1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f1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2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2"/>
    <w:uiPriority w:val="99"/>
    <w:semiHidden/>
    <w:rsid w:val="00D47A97"/>
    <w:rPr>
      <w:rFonts w:ascii="Consolas" w:hAnsi="Consolas"/>
      <w:szCs w:val="20"/>
    </w:rPr>
  </w:style>
  <w:style w:type="paragraph" w:styleId="af3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3"/>
    <w:uiPriority w:val="99"/>
    <w:semiHidden/>
    <w:rsid w:val="00D47A97"/>
    <w:rPr>
      <w:rFonts w:ascii="Consolas" w:hAnsi="Consolas"/>
      <w:szCs w:val="21"/>
    </w:rPr>
  </w:style>
  <w:style w:type="paragraph" w:styleId="af4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5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6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머리글 Char"/>
    <w:basedOn w:val="a0"/>
    <w:link w:val="af6"/>
    <w:uiPriority w:val="99"/>
    <w:rsid w:val="004E1AED"/>
  </w:style>
  <w:style w:type="paragraph" w:styleId="af7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바닥글 Char"/>
    <w:basedOn w:val="a0"/>
    <w:link w:val="af7"/>
    <w:uiPriority w:val="99"/>
    <w:rsid w:val="004E1AED"/>
  </w:style>
  <w:style w:type="paragraph" w:styleId="af8">
    <w:name w:val="Normal (Web)"/>
    <w:basedOn w:val="a"/>
    <w:uiPriority w:val="99"/>
    <w:semiHidden/>
    <w:unhideWhenUsed/>
    <w:rsid w:val="0063530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f9">
    <w:name w:val="List Paragraph"/>
    <w:basedOn w:val="a"/>
    <w:uiPriority w:val="34"/>
    <w:unhideWhenUsed/>
    <w:qFormat/>
    <w:rsid w:val="0063530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09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673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31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33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492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4819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2586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4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890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504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96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532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820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56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7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827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049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708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295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487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289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036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333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157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86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3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7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7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93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999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8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46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44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203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65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424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32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72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513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70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006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84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56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0589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360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722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769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282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3112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21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618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043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94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7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11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04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0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49818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22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011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410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79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08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667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142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791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262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488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07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35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52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8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7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05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0902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260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936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8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71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28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5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832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871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582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48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6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31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2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1336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397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306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728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196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19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09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8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3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0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7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888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91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79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2336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8340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121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9984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2433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895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8816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707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461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15">
          <w:marLeft w:val="116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86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1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292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1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gif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ul2\AppData\Roaming\Microsoft\Templates\&#51460;&#47924;&#45740;%20&#46356;&#51088;&#51064;(&#48708;&#50612;%20&#51080;&#51020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3CA45FAB-C815-450A-B155-1F38B76E7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줄무늬 디자인(비어 있음)</Template>
  <TotalTime>139</TotalTime>
  <Pages>1</Pages>
  <Words>736</Words>
  <Characters>4199</Characters>
  <Application>Microsoft Office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lee hochul</dc:creator>
  <cp:lastModifiedBy>hochul lee</cp:lastModifiedBy>
  <cp:revision>3</cp:revision>
  <dcterms:created xsi:type="dcterms:W3CDTF">2019-01-29T04:41:00Z</dcterms:created>
  <dcterms:modified xsi:type="dcterms:W3CDTF">2019-01-29T07:04:00Z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